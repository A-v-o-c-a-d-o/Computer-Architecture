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DA2DD" w14:textId="05D2301B" w:rsidR="007202D3" w:rsidRDefault="007202D3">
      <w:pPr>
        <w:pStyle w:val="Title"/>
        <w:rPr>
          <w:lang w:val="vi-VN"/>
        </w:rPr>
      </w:pPr>
      <w:r>
        <w:t>Lê</w:t>
      </w:r>
      <w:r>
        <w:rPr>
          <w:lang w:val="vi-VN"/>
        </w:rPr>
        <w:t xml:space="preserve"> Tuấn Anh</w:t>
      </w:r>
    </w:p>
    <w:p w14:paraId="6B8C36A1" w14:textId="5671BB81" w:rsidR="007202D3" w:rsidRDefault="007202D3">
      <w:pPr>
        <w:pStyle w:val="Title"/>
        <w:rPr>
          <w:lang w:val="vi-VN"/>
        </w:rPr>
      </w:pPr>
      <w:r>
        <w:rPr>
          <w:lang w:val="vi-VN"/>
        </w:rPr>
        <w:t>MSSV: 20021286</w:t>
      </w:r>
    </w:p>
    <w:p w14:paraId="64332B0A" w14:textId="77777777" w:rsidR="007202D3" w:rsidRPr="007202D3" w:rsidRDefault="007202D3">
      <w:pPr>
        <w:pStyle w:val="Title"/>
        <w:rPr>
          <w:lang w:val="vi-VN"/>
        </w:rPr>
      </w:pPr>
    </w:p>
    <w:p w14:paraId="69A132E2" w14:textId="0ABD471C" w:rsidR="00A10484" w:rsidRDefault="00A50375">
      <w:pPr>
        <w:pStyle w:val="Title"/>
      </w:pPr>
      <w:r>
        <w:t>Bài tập tuần 1</w:t>
      </w:r>
      <w:r w:rsidR="00412155">
        <w:t>4</w:t>
      </w:r>
    </w:p>
    <w:p w14:paraId="6829FB1D" w14:textId="77777777" w:rsidR="00C66A49" w:rsidRPr="00855982" w:rsidRDefault="00C66A49" w:rsidP="00C66A49">
      <w:pPr>
        <w:pStyle w:val="Heading1"/>
      </w:pPr>
      <w:r>
        <w:t xml:space="preserve">Bài tập </w:t>
      </w:r>
      <w:r w:rsidR="00AB76CE">
        <w:t>1</w:t>
      </w:r>
    </w:p>
    <w:p w14:paraId="2D9380C5" w14:textId="77777777" w:rsidR="009E3AC4" w:rsidRDefault="009E3AC4" w:rsidP="001A75EA">
      <w:r>
        <w:t>Làm bài thực hành và copy hình ảnh của mạch vào trong file word.</w:t>
      </w:r>
    </w:p>
    <w:p w14:paraId="0EBFDB5D" w14:textId="77777777" w:rsidR="001A75EA" w:rsidRDefault="009E3AC4" w:rsidP="001A75EA">
      <w:r>
        <w:rPr>
          <w:noProof/>
          <w:lang w:eastAsia="en-US"/>
        </w:rPr>
        <w:drawing>
          <wp:inline distT="0" distB="0" distL="0" distR="0" wp14:anchorId="4FB5B3DF" wp14:editId="08C2530C">
            <wp:extent cx="5943600" cy="4217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6770" w14:textId="6E36713E" w:rsidR="00AC1ED6" w:rsidRPr="00AC1ED6" w:rsidRDefault="008A6F9B" w:rsidP="001A75EA">
      <w:pPr>
        <w:rPr>
          <w:b/>
          <w:sz w:val="32"/>
          <w:szCs w:val="32"/>
          <w:u w:val="single"/>
        </w:rPr>
      </w:pPr>
      <w:r w:rsidRPr="008A6F9B">
        <w:rPr>
          <w:b/>
          <w:sz w:val="32"/>
          <w:szCs w:val="32"/>
          <w:u w:val="single"/>
        </w:rPr>
        <w:lastRenderedPageBreak/>
        <w:drawing>
          <wp:inline distT="0" distB="0" distL="0" distR="0" wp14:anchorId="39A35062" wp14:editId="24F4A198">
            <wp:extent cx="5943600" cy="32315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EDC1" w14:textId="77777777" w:rsidR="00C66A49" w:rsidRPr="00855982" w:rsidRDefault="00C66A49" w:rsidP="00C66A49">
      <w:pPr>
        <w:pStyle w:val="Heading1"/>
      </w:pPr>
      <w:r>
        <w:t xml:space="preserve">Bài tập </w:t>
      </w:r>
      <w:r w:rsidR="00AB76CE">
        <w:t>2</w:t>
      </w:r>
    </w:p>
    <w:p w14:paraId="5672753A" w14:textId="70CD3435" w:rsidR="00F0798C" w:rsidRPr="007202D3" w:rsidRDefault="009E3AC4" w:rsidP="00C66A49">
      <w:r>
        <w:t>Xây dựng mạch MIR như trong bài thực hành 10 và copy hình ảnh vào file word.</w:t>
      </w:r>
    </w:p>
    <w:p w14:paraId="00082145" w14:textId="5BE8FFC0" w:rsidR="00F0798C" w:rsidRDefault="008A6F9B" w:rsidP="00C66A49">
      <w:r w:rsidRPr="008A6F9B">
        <w:drawing>
          <wp:inline distT="0" distB="0" distL="0" distR="0" wp14:anchorId="14A85A1F" wp14:editId="182596D8">
            <wp:extent cx="594360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F675" w14:textId="77777777" w:rsidR="007F40F9" w:rsidRPr="00855982" w:rsidRDefault="007F40F9" w:rsidP="007F40F9">
      <w:pPr>
        <w:pStyle w:val="Heading1"/>
      </w:pPr>
      <w:r>
        <w:lastRenderedPageBreak/>
        <w:t xml:space="preserve">Bài tập </w:t>
      </w:r>
      <w:r w:rsidR="00602405">
        <w:t>3</w:t>
      </w:r>
    </w:p>
    <w:p w14:paraId="012BCEA9" w14:textId="77777777" w:rsidR="009E3AC4" w:rsidRDefault="009E3AC4" w:rsidP="009E3AC4">
      <w:r>
        <w:t>Xây dựng mạch Micro Seq như trong bài thực hành 10 và copy hình ảnh vào file word.</w:t>
      </w:r>
    </w:p>
    <w:p w14:paraId="106BB38D" w14:textId="525591D0" w:rsidR="00F0798C" w:rsidRPr="00F0798C" w:rsidRDefault="00583737" w:rsidP="009E3AC4">
      <w:pPr>
        <w:rPr>
          <w:b/>
          <w:sz w:val="32"/>
          <w:szCs w:val="32"/>
          <w:u w:val="single"/>
        </w:rPr>
      </w:pPr>
      <w:r w:rsidRPr="00583737">
        <w:rPr>
          <w:b/>
          <w:sz w:val="32"/>
          <w:szCs w:val="32"/>
          <w:u w:val="single"/>
        </w:rPr>
        <w:drawing>
          <wp:inline distT="0" distB="0" distL="0" distR="0" wp14:anchorId="37C7A8A9" wp14:editId="4DD71352">
            <wp:extent cx="5943600" cy="3157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E7A7" w14:textId="77777777" w:rsidR="007F40F9" w:rsidRPr="00855982" w:rsidRDefault="007F40F9" w:rsidP="007F40F9">
      <w:pPr>
        <w:pStyle w:val="Heading1"/>
      </w:pPr>
      <w:r>
        <w:t xml:space="preserve">Bài tập </w:t>
      </w:r>
      <w:r w:rsidR="00602405">
        <w:t>4</w:t>
      </w:r>
    </w:p>
    <w:p w14:paraId="726AAF12" w14:textId="77777777" w:rsidR="009E3AC4" w:rsidRDefault="001806EC" w:rsidP="00C66A49">
      <w:r>
        <w:t>Viết đoạn code Assembly để chuyển đổi đoạn mã nguồn C sau</w:t>
      </w:r>
      <w:r w:rsidR="00814078">
        <w:t xml:space="preserve"> (copy mã nguồn vào file word)</w:t>
      </w:r>
    </w:p>
    <w:p w14:paraId="01CB2CFB" w14:textId="77777777" w:rsidR="00BC7711" w:rsidRDefault="00BC7711" w:rsidP="00BC7711">
      <w:pPr>
        <w:pStyle w:val="ListParagraph"/>
        <w:numPr>
          <w:ilvl w:val="0"/>
          <w:numId w:val="30"/>
        </w:numPr>
        <w:jc w:val="both"/>
      </w:pPr>
      <w:r>
        <w:t xml:space="preserve">Viết đoạn mã assembly thực hiện phép toán sau: int c, </w:t>
      </w:r>
      <w:proofErr w:type="gramStart"/>
      <w:r>
        <w:t>a[</w:t>
      </w:r>
      <w:proofErr w:type="gramEnd"/>
      <w:r>
        <w:t>4]; c=10-(a[3]+a[2]+a[1])</w:t>
      </w:r>
    </w:p>
    <w:p w14:paraId="6A89568C" w14:textId="77777777" w:rsidR="00BC7711" w:rsidRDefault="00BC7711" w:rsidP="00BC7711">
      <w:pPr>
        <w:pStyle w:val="ListParagraph"/>
        <w:numPr>
          <w:ilvl w:val="0"/>
          <w:numId w:val="30"/>
        </w:numPr>
        <w:jc w:val="both"/>
      </w:pPr>
      <w:r>
        <w:t>Viết đoạn mã assembly thực hiện lệnh sau</w:t>
      </w:r>
    </w:p>
    <w:p w14:paraId="31CA3000" w14:textId="77777777" w:rsidR="00BC7711" w:rsidRDefault="00BC7711" w:rsidP="00BC7711">
      <w:pPr>
        <w:pStyle w:val="ListParagraph"/>
        <w:jc w:val="both"/>
      </w:pPr>
      <w:r>
        <w:t>if (eax&gt;ebx) eax-=ebx; else ebx-=eax;</w:t>
      </w:r>
    </w:p>
    <w:p w14:paraId="34A03323" w14:textId="77777777" w:rsidR="00BC7711" w:rsidRDefault="00BC7711" w:rsidP="00BC7711">
      <w:pPr>
        <w:pStyle w:val="ListParagraph"/>
        <w:jc w:val="both"/>
      </w:pPr>
      <w:r>
        <w:t xml:space="preserve">if (eax&gt;ebx) </w:t>
      </w:r>
      <w:proofErr w:type="gramStart"/>
      <w:r>
        <w:t>{ eax</w:t>
      </w:r>
      <w:proofErr w:type="gramEnd"/>
      <w:r>
        <w:t>-=ebx; ebx=10; } else ebx-=eax;</w:t>
      </w:r>
    </w:p>
    <w:p w14:paraId="00D695F8" w14:textId="77777777" w:rsidR="00BC7711" w:rsidRDefault="00BC7711" w:rsidP="00BC7711">
      <w:pPr>
        <w:pStyle w:val="ListParagraph"/>
        <w:jc w:val="both"/>
      </w:pPr>
      <w:r>
        <w:t>if(eax&gt;ebx &amp;&amp; eax&gt;ecx) eax=ebx+ecx; else ebx=eax+ecx;</w:t>
      </w:r>
    </w:p>
    <w:p w14:paraId="4343ECD0" w14:textId="77777777" w:rsidR="00BC7711" w:rsidRDefault="00BC7711" w:rsidP="00BC7711">
      <w:pPr>
        <w:pStyle w:val="ListParagraph"/>
        <w:jc w:val="both"/>
      </w:pPr>
      <w:r>
        <w:t>if(eax&gt;ebx || eax&gt;ecx) eax=ebx+ecx; else ebx=eax+ecx;</w:t>
      </w:r>
    </w:p>
    <w:p w14:paraId="1FE0B75D" w14:textId="77777777" w:rsidR="00BC7711" w:rsidRDefault="00BC7711" w:rsidP="00BC7711">
      <w:pPr>
        <w:pStyle w:val="ListParagraph"/>
        <w:jc w:val="both"/>
      </w:pPr>
      <w:r>
        <w:t xml:space="preserve">if(eax==1) eax=ebx+1; </w:t>
      </w:r>
    </w:p>
    <w:p w14:paraId="0AE73AE3" w14:textId="77777777" w:rsidR="00BC7711" w:rsidRDefault="00BC7711" w:rsidP="00BC7711">
      <w:pPr>
        <w:pStyle w:val="ListParagraph"/>
        <w:jc w:val="both"/>
      </w:pPr>
      <w:r>
        <w:t>else if (eax==2) ebx=eax+ecx+2;</w:t>
      </w:r>
    </w:p>
    <w:p w14:paraId="63CAD09B" w14:textId="77777777" w:rsidR="00BC7711" w:rsidRDefault="00BC7711" w:rsidP="00BC7711">
      <w:pPr>
        <w:pStyle w:val="ListParagraph"/>
        <w:jc w:val="both"/>
      </w:pPr>
      <w:r>
        <w:t>else if (eax==3) ebx=eax+ecx+3;</w:t>
      </w:r>
    </w:p>
    <w:p w14:paraId="76B1C8B6" w14:textId="77777777" w:rsidR="00BC7711" w:rsidRDefault="00BC7711" w:rsidP="00BC7711">
      <w:pPr>
        <w:pStyle w:val="ListParagraph"/>
        <w:numPr>
          <w:ilvl w:val="0"/>
          <w:numId w:val="30"/>
        </w:numPr>
        <w:jc w:val="both"/>
      </w:pPr>
      <w:r>
        <w:t>Viết đoạn mã assembly thực hiện lệnh sau</w:t>
      </w:r>
    </w:p>
    <w:p w14:paraId="1D6DD85E" w14:textId="77777777" w:rsidR="00BC7711" w:rsidRDefault="00BC7711" w:rsidP="00BC7711">
      <w:pPr>
        <w:pStyle w:val="ListParagraph"/>
        <w:jc w:val="both"/>
      </w:pPr>
      <w:r>
        <w:t>switch(eax</w:t>
      </w:r>
      <w:proofErr w:type="gramStart"/>
      <w:r>
        <w:t>){</w:t>
      </w:r>
      <w:proofErr w:type="gramEnd"/>
    </w:p>
    <w:p w14:paraId="1A125782" w14:textId="77777777" w:rsidR="00BC7711" w:rsidRDefault="00BC7711" w:rsidP="00BC7711">
      <w:pPr>
        <w:pStyle w:val="ListParagraph"/>
        <w:jc w:val="both"/>
      </w:pPr>
      <w:r>
        <w:tab/>
        <w:t>case 1: edx=ebx*r8d+34; break;</w:t>
      </w:r>
    </w:p>
    <w:p w14:paraId="4CB3C309" w14:textId="77777777" w:rsidR="00BC7711" w:rsidRDefault="00BC7711" w:rsidP="00BC7711">
      <w:pPr>
        <w:pStyle w:val="ListParagraph"/>
        <w:jc w:val="both"/>
      </w:pPr>
      <w:r>
        <w:tab/>
        <w:t>case 2: edx=</w:t>
      </w:r>
      <w:r w:rsidRPr="002D0758">
        <w:t xml:space="preserve"> </w:t>
      </w:r>
      <w:r>
        <w:t>ebx/r8d+34; break;</w:t>
      </w:r>
    </w:p>
    <w:p w14:paraId="274DFB93" w14:textId="77777777" w:rsidR="00BC7711" w:rsidRDefault="00BC7711" w:rsidP="00BC7711">
      <w:pPr>
        <w:pStyle w:val="ListParagraph"/>
        <w:jc w:val="both"/>
      </w:pPr>
      <w:r>
        <w:tab/>
        <w:t>case 3: edx=</w:t>
      </w:r>
      <w:r w:rsidRPr="002D0758">
        <w:t xml:space="preserve"> </w:t>
      </w:r>
      <w:r>
        <w:t>ebx +34; break;</w:t>
      </w:r>
    </w:p>
    <w:p w14:paraId="75B8FEEE" w14:textId="77777777" w:rsidR="00BC7711" w:rsidRDefault="00BC7711" w:rsidP="00BC7711">
      <w:pPr>
        <w:pStyle w:val="ListParagraph"/>
        <w:jc w:val="both"/>
      </w:pPr>
      <w:r>
        <w:tab/>
        <w:t>default: edx=12;</w:t>
      </w:r>
    </w:p>
    <w:p w14:paraId="5518EA12" w14:textId="77777777" w:rsidR="00BC7711" w:rsidRDefault="00BC7711" w:rsidP="00BC7711">
      <w:pPr>
        <w:pStyle w:val="ListParagraph"/>
        <w:jc w:val="both"/>
      </w:pPr>
      <w:r>
        <w:t>}</w:t>
      </w:r>
    </w:p>
    <w:p w14:paraId="37D886E3" w14:textId="4ECE5032" w:rsidR="00602405" w:rsidRPr="007202D3" w:rsidRDefault="007202D3" w:rsidP="007202D3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lastRenderedPageBreak/>
        <w:t>Lời</w:t>
      </w:r>
      <w:r>
        <w:rPr>
          <w:bCs/>
          <w:sz w:val="32"/>
          <w:szCs w:val="32"/>
          <w:lang w:val="vi-VN"/>
        </w:rPr>
        <w:t xml:space="preserve"> </w:t>
      </w:r>
      <w:r>
        <w:rPr>
          <w:bCs/>
          <w:sz w:val="32"/>
          <w:szCs w:val="32"/>
        </w:rPr>
        <w:t>g</w:t>
      </w:r>
      <w:r w:rsidR="00F0798C" w:rsidRPr="007202D3">
        <w:rPr>
          <w:bCs/>
          <w:sz w:val="32"/>
          <w:szCs w:val="32"/>
        </w:rPr>
        <w:t>iải:</w:t>
      </w:r>
    </w:p>
    <w:p w14:paraId="08BB7DD9" w14:textId="77777777" w:rsidR="00F0798C" w:rsidRPr="00F0798C" w:rsidRDefault="00F0798C" w:rsidP="00C66A49">
      <w:pPr>
        <w:rPr>
          <w:b/>
          <w:sz w:val="32"/>
          <w:szCs w:val="32"/>
        </w:rPr>
      </w:pPr>
      <w:r>
        <w:rPr>
          <w:b/>
          <w:sz w:val="32"/>
          <w:szCs w:val="32"/>
        </w:rPr>
        <w:t>1.</w:t>
      </w:r>
    </w:p>
    <w:p w14:paraId="1BD796F8" w14:textId="77777777" w:rsidR="00F0798C" w:rsidRDefault="00F0798C" w:rsidP="00F0798C">
      <w:pPr>
        <w:ind w:left="708"/>
        <w:jc w:val="both"/>
      </w:pPr>
      <w:proofErr w:type="gramStart"/>
      <w:r>
        <w:t>.section</w:t>
      </w:r>
      <w:proofErr w:type="gramEnd"/>
      <w:r>
        <w:t xml:space="preserve"> .data</w:t>
      </w:r>
    </w:p>
    <w:p w14:paraId="38C77738" w14:textId="77777777" w:rsidR="00F0798C" w:rsidRDefault="00F0798C" w:rsidP="00F0798C">
      <w:pPr>
        <w:ind w:left="708"/>
        <w:jc w:val="both"/>
      </w:pPr>
      <w:r>
        <w:t>msg</w:t>
      </w:r>
      <w:proofErr w:type="gramStart"/>
      <w:r>
        <w:t>: .asciz</w:t>
      </w:r>
      <w:proofErr w:type="gramEnd"/>
      <w:r>
        <w:t xml:space="preserve"> “Result is: %d\n”</w:t>
      </w:r>
    </w:p>
    <w:p w14:paraId="573571FD" w14:textId="77777777" w:rsidR="00F0798C" w:rsidRDefault="00F0798C" w:rsidP="00F0798C">
      <w:pPr>
        <w:ind w:left="708"/>
        <w:jc w:val="both"/>
      </w:pPr>
      <w:r>
        <w:t>c: .int 1</w:t>
      </w:r>
    </w:p>
    <w:p w14:paraId="3862DE2A" w14:textId="77777777" w:rsidR="00F0798C" w:rsidRDefault="00F0798C" w:rsidP="00F0798C">
      <w:pPr>
        <w:ind w:left="708"/>
        <w:jc w:val="both"/>
      </w:pPr>
      <w:r>
        <w:t>a: .int 1,2,3,4</w:t>
      </w:r>
    </w:p>
    <w:p w14:paraId="43F1B046" w14:textId="77777777" w:rsidR="00F0798C" w:rsidRDefault="00F0798C" w:rsidP="00F0798C">
      <w:pPr>
        <w:ind w:left="708"/>
        <w:jc w:val="both"/>
      </w:pPr>
      <w:proofErr w:type="gramStart"/>
      <w:r>
        <w:t>.section</w:t>
      </w:r>
      <w:proofErr w:type="gramEnd"/>
      <w:r>
        <w:t xml:space="preserve"> .text</w:t>
      </w:r>
    </w:p>
    <w:p w14:paraId="2A043E0E" w14:textId="77777777" w:rsidR="00F0798C" w:rsidRDefault="00F0798C" w:rsidP="00F0798C">
      <w:pPr>
        <w:ind w:left="708"/>
        <w:jc w:val="both"/>
      </w:pPr>
      <w:proofErr w:type="gramStart"/>
      <w:r>
        <w:t>.global</w:t>
      </w:r>
      <w:proofErr w:type="gramEnd"/>
      <w:r>
        <w:t xml:space="preserve"> _start</w:t>
      </w:r>
    </w:p>
    <w:p w14:paraId="7FCD63A4" w14:textId="77777777" w:rsidR="00F0798C" w:rsidRDefault="00F0798C" w:rsidP="00F0798C">
      <w:pPr>
        <w:ind w:left="708"/>
        <w:jc w:val="both"/>
      </w:pPr>
      <w:r>
        <w:t>_start:</w:t>
      </w:r>
    </w:p>
    <w:p w14:paraId="05749281" w14:textId="77777777" w:rsidR="00F0798C" w:rsidRDefault="00F0798C" w:rsidP="00F0798C">
      <w:pPr>
        <w:ind w:left="708"/>
        <w:jc w:val="both"/>
      </w:pPr>
      <w:r>
        <w:tab/>
        <w:t>mov $10, %eax</w:t>
      </w:r>
    </w:p>
    <w:p w14:paraId="6424FF28" w14:textId="77777777" w:rsidR="00F0798C" w:rsidRDefault="00F0798C" w:rsidP="00F0798C">
      <w:pPr>
        <w:ind w:left="708"/>
        <w:jc w:val="both"/>
      </w:pPr>
      <w:r>
        <w:tab/>
        <w:t>mov $1, %edx</w:t>
      </w:r>
    </w:p>
    <w:p w14:paraId="7A5D8662" w14:textId="77777777" w:rsidR="00F0798C" w:rsidRDefault="00F0798C" w:rsidP="00F0798C">
      <w:pPr>
        <w:ind w:left="708"/>
        <w:jc w:val="both"/>
      </w:pPr>
      <w:r>
        <w:t xml:space="preserve">    sub </w:t>
      </w:r>
      <w:proofErr w:type="gramStart"/>
      <w:r>
        <w:t>a(</w:t>
      </w:r>
      <w:proofErr w:type="gramEnd"/>
      <w:r>
        <w:t>,%edx, 4), %eax</w:t>
      </w:r>
    </w:p>
    <w:p w14:paraId="70F94A2C" w14:textId="77777777" w:rsidR="00F0798C" w:rsidRDefault="00F0798C" w:rsidP="00F0798C">
      <w:pPr>
        <w:ind w:left="708"/>
        <w:jc w:val="both"/>
      </w:pPr>
      <w:r>
        <w:t xml:space="preserve">    inc %edx</w:t>
      </w:r>
    </w:p>
    <w:p w14:paraId="269F5B78" w14:textId="77777777" w:rsidR="00F0798C" w:rsidRDefault="00F0798C" w:rsidP="00F0798C">
      <w:pPr>
        <w:ind w:left="708"/>
        <w:jc w:val="both"/>
      </w:pPr>
      <w:r>
        <w:t xml:space="preserve">    sub </w:t>
      </w:r>
      <w:proofErr w:type="gramStart"/>
      <w:r>
        <w:t>a(</w:t>
      </w:r>
      <w:proofErr w:type="gramEnd"/>
      <w:r>
        <w:t>,%edx, 4), %eax</w:t>
      </w:r>
    </w:p>
    <w:p w14:paraId="4A84CA35" w14:textId="77777777" w:rsidR="00F0798C" w:rsidRDefault="00F0798C" w:rsidP="00F0798C">
      <w:pPr>
        <w:ind w:left="708"/>
        <w:jc w:val="both"/>
      </w:pPr>
      <w:r>
        <w:t xml:space="preserve">    inc %edx</w:t>
      </w:r>
    </w:p>
    <w:p w14:paraId="634E3542" w14:textId="77777777" w:rsidR="00F0798C" w:rsidRDefault="00F0798C" w:rsidP="00F0798C">
      <w:pPr>
        <w:ind w:left="708"/>
        <w:jc w:val="both"/>
      </w:pPr>
      <w:r>
        <w:t xml:space="preserve">    sub </w:t>
      </w:r>
      <w:proofErr w:type="gramStart"/>
      <w:r>
        <w:t>a(</w:t>
      </w:r>
      <w:proofErr w:type="gramEnd"/>
      <w:r>
        <w:t>,%edx, 4), %eax</w:t>
      </w:r>
    </w:p>
    <w:p w14:paraId="4A5E154B" w14:textId="77777777" w:rsidR="00F0798C" w:rsidRDefault="00F0798C" w:rsidP="00F0798C">
      <w:pPr>
        <w:ind w:left="708"/>
        <w:jc w:val="both"/>
      </w:pPr>
      <w:r>
        <w:t xml:space="preserve">    mov %eax, c</w:t>
      </w:r>
    </w:p>
    <w:p w14:paraId="1663C2CD" w14:textId="77777777" w:rsidR="00F0798C" w:rsidRDefault="00F0798C" w:rsidP="00F0798C">
      <w:pPr>
        <w:ind w:left="708"/>
        <w:jc w:val="both"/>
      </w:pPr>
      <w:r>
        <w:t>print:</w:t>
      </w:r>
      <w:r>
        <w:tab/>
        <w:t xml:space="preserve">mov c, %esi </w:t>
      </w:r>
    </w:p>
    <w:p w14:paraId="0C35032D" w14:textId="77777777" w:rsidR="00F0798C" w:rsidRDefault="00F0798C" w:rsidP="00F0798C">
      <w:pPr>
        <w:ind w:left="708"/>
        <w:jc w:val="both"/>
      </w:pPr>
      <w:r>
        <w:t xml:space="preserve">        mov $msg, %rdi</w:t>
      </w:r>
    </w:p>
    <w:p w14:paraId="68C77A83" w14:textId="77777777" w:rsidR="00F0798C" w:rsidRDefault="00F0798C" w:rsidP="00F0798C">
      <w:pPr>
        <w:ind w:left="708"/>
        <w:jc w:val="both"/>
      </w:pPr>
      <w:r>
        <w:t xml:space="preserve">        mov $0, %eax</w:t>
      </w:r>
    </w:p>
    <w:p w14:paraId="47B3D106" w14:textId="77777777" w:rsidR="00F0798C" w:rsidRDefault="00F0798C" w:rsidP="00F0798C">
      <w:pPr>
        <w:ind w:left="708"/>
        <w:jc w:val="both"/>
      </w:pPr>
      <w:r>
        <w:t xml:space="preserve">        call printf</w:t>
      </w:r>
      <w:r>
        <w:tab/>
      </w:r>
    </w:p>
    <w:p w14:paraId="5866C06D" w14:textId="77777777" w:rsidR="00F0798C" w:rsidRDefault="00F0798C" w:rsidP="00C66A49">
      <w:pPr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</w:p>
    <w:p w14:paraId="78F0E8FD" w14:textId="77777777" w:rsidR="00F0798C" w:rsidRDefault="00F0798C" w:rsidP="00F0798C">
      <w:pPr>
        <w:pStyle w:val="ListParagraph"/>
        <w:jc w:val="both"/>
      </w:pPr>
      <w:proofErr w:type="gramStart"/>
      <w:r>
        <w:t>.section</w:t>
      </w:r>
      <w:proofErr w:type="gramEnd"/>
      <w:r>
        <w:t xml:space="preserve"> .text</w:t>
      </w:r>
    </w:p>
    <w:p w14:paraId="4D27387B" w14:textId="77777777" w:rsidR="00F0798C" w:rsidRDefault="00F0798C" w:rsidP="00F0798C">
      <w:pPr>
        <w:pStyle w:val="ListParagraph"/>
        <w:jc w:val="both"/>
      </w:pPr>
      <w:proofErr w:type="gramStart"/>
      <w:r>
        <w:t>.global</w:t>
      </w:r>
      <w:proofErr w:type="gramEnd"/>
      <w:r>
        <w:t xml:space="preserve"> _start</w:t>
      </w:r>
    </w:p>
    <w:p w14:paraId="74AEA936" w14:textId="77777777" w:rsidR="00F0798C" w:rsidRDefault="00F0798C" w:rsidP="00F0798C">
      <w:pPr>
        <w:pStyle w:val="ListParagraph"/>
        <w:jc w:val="both"/>
      </w:pPr>
      <w:r>
        <w:t>_start:</w:t>
      </w:r>
    </w:p>
    <w:p w14:paraId="6B9E7759" w14:textId="77777777" w:rsidR="00F0798C" w:rsidRDefault="00F0798C" w:rsidP="00F0798C">
      <w:pPr>
        <w:pStyle w:val="ListParagraph"/>
        <w:jc w:val="both"/>
      </w:pPr>
      <w:r>
        <w:t xml:space="preserve">if1:    </w:t>
      </w:r>
      <w:r>
        <w:tab/>
        <w:t>cmp %ebx, %eax</w:t>
      </w:r>
    </w:p>
    <w:p w14:paraId="39557F8D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jbe else1</w:t>
      </w:r>
    </w:p>
    <w:p w14:paraId="200B258F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sub %ebx, %eax</w:t>
      </w:r>
    </w:p>
    <w:p w14:paraId="66AC908D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jmp if2</w:t>
      </w:r>
    </w:p>
    <w:p w14:paraId="05325482" w14:textId="77777777" w:rsidR="00F0798C" w:rsidRDefault="00F0798C" w:rsidP="00F0798C">
      <w:pPr>
        <w:pStyle w:val="ListParagraph"/>
        <w:jc w:val="both"/>
      </w:pPr>
      <w:r>
        <w:t xml:space="preserve">else1: </w:t>
      </w:r>
      <w:r>
        <w:tab/>
        <w:t>sub %eax, %ebx</w:t>
      </w:r>
    </w:p>
    <w:p w14:paraId="76E0A630" w14:textId="77777777" w:rsidR="00F0798C" w:rsidRDefault="00F0798C" w:rsidP="00F0798C">
      <w:pPr>
        <w:pStyle w:val="ListParagraph"/>
        <w:jc w:val="both"/>
      </w:pPr>
    </w:p>
    <w:p w14:paraId="23546AA9" w14:textId="77777777" w:rsidR="00F0798C" w:rsidRDefault="00F0798C" w:rsidP="00F0798C">
      <w:pPr>
        <w:pStyle w:val="ListParagraph"/>
        <w:jc w:val="both"/>
      </w:pPr>
      <w:r>
        <w:t>if2:</w:t>
      </w:r>
      <w:r>
        <w:tab/>
        <w:t>cmp %ebx, %eax</w:t>
      </w:r>
    </w:p>
    <w:p w14:paraId="788CAC88" w14:textId="77777777" w:rsidR="00F0798C" w:rsidRDefault="00F0798C" w:rsidP="00F0798C">
      <w:pPr>
        <w:pStyle w:val="ListParagraph"/>
        <w:jc w:val="both"/>
      </w:pPr>
      <w:r>
        <w:t xml:space="preserve">       </w:t>
      </w:r>
      <w:r>
        <w:tab/>
        <w:t xml:space="preserve"> jbe else2</w:t>
      </w:r>
    </w:p>
    <w:p w14:paraId="47C3E720" w14:textId="77777777" w:rsidR="00F0798C" w:rsidRDefault="00F0798C" w:rsidP="00F0798C">
      <w:pPr>
        <w:pStyle w:val="ListParagraph"/>
        <w:jc w:val="both"/>
      </w:pPr>
      <w:r>
        <w:t xml:space="preserve">       </w:t>
      </w:r>
      <w:r>
        <w:tab/>
        <w:t xml:space="preserve"> sub %ebx, %eax</w:t>
      </w:r>
    </w:p>
    <w:p w14:paraId="41868B12" w14:textId="77777777" w:rsidR="00F0798C" w:rsidRDefault="00F0798C" w:rsidP="00F0798C">
      <w:pPr>
        <w:pStyle w:val="ListParagraph"/>
        <w:jc w:val="both"/>
      </w:pPr>
      <w:r>
        <w:t xml:space="preserve">       </w:t>
      </w:r>
      <w:r>
        <w:tab/>
        <w:t xml:space="preserve"> mov $10, %ebx</w:t>
      </w:r>
    </w:p>
    <w:p w14:paraId="61920036" w14:textId="77777777" w:rsidR="00F0798C" w:rsidRDefault="00F0798C" w:rsidP="00F0798C">
      <w:pPr>
        <w:pStyle w:val="ListParagraph"/>
        <w:jc w:val="both"/>
      </w:pPr>
      <w:r>
        <w:t xml:space="preserve">       </w:t>
      </w:r>
      <w:r>
        <w:tab/>
        <w:t xml:space="preserve"> jmp if3</w:t>
      </w:r>
    </w:p>
    <w:p w14:paraId="391F0D2E" w14:textId="77777777" w:rsidR="00F0798C" w:rsidRDefault="00F0798C" w:rsidP="00F0798C">
      <w:pPr>
        <w:pStyle w:val="ListParagraph"/>
        <w:jc w:val="both"/>
      </w:pPr>
      <w:r>
        <w:t>else2:</w:t>
      </w:r>
      <w:r>
        <w:tab/>
        <w:t>sub %eax, %ebx</w:t>
      </w:r>
    </w:p>
    <w:p w14:paraId="77497752" w14:textId="77777777" w:rsidR="00F0798C" w:rsidRDefault="00F0798C" w:rsidP="00F0798C">
      <w:pPr>
        <w:pStyle w:val="ListParagraph"/>
        <w:jc w:val="both"/>
      </w:pPr>
    </w:p>
    <w:p w14:paraId="58738E48" w14:textId="77777777" w:rsidR="00F0798C" w:rsidRDefault="00F0798C" w:rsidP="00F0798C">
      <w:pPr>
        <w:pStyle w:val="ListParagraph"/>
        <w:jc w:val="both"/>
      </w:pPr>
      <w:r>
        <w:t>if3:</w:t>
      </w:r>
      <w:r>
        <w:tab/>
        <w:t>cmp %ebx, %eax</w:t>
      </w:r>
    </w:p>
    <w:p w14:paraId="642645FB" w14:textId="77777777" w:rsidR="00F0798C" w:rsidRDefault="00F0798C" w:rsidP="00F0798C">
      <w:pPr>
        <w:pStyle w:val="ListParagraph"/>
        <w:jc w:val="both"/>
      </w:pPr>
      <w:r>
        <w:tab/>
        <w:t>jbe else3</w:t>
      </w:r>
    </w:p>
    <w:p w14:paraId="2B57A89E" w14:textId="77777777" w:rsidR="00F0798C" w:rsidRDefault="00F0798C" w:rsidP="00F0798C">
      <w:pPr>
        <w:pStyle w:val="ListParagraph"/>
        <w:jc w:val="both"/>
      </w:pPr>
      <w:r>
        <w:tab/>
        <w:t>cmp %ecx, %eax</w:t>
      </w:r>
    </w:p>
    <w:p w14:paraId="5CEC8798" w14:textId="77777777" w:rsidR="00F0798C" w:rsidRDefault="00F0798C" w:rsidP="00F0798C">
      <w:pPr>
        <w:pStyle w:val="ListParagraph"/>
        <w:jc w:val="both"/>
      </w:pPr>
      <w:r>
        <w:tab/>
        <w:t>jbe else3</w:t>
      </w:r>
    </w:p>
    <w:p w14:paraId="791AB605" w14:textId="77777777" w:rsidR="00F0798C" w:rsidRDefault="00F0798C" w:rsidP="00F0798C">
      <w:pPr>
        <w:pStyle w:val="ListParagraph"/>
        <w:jc w:val="both"/>
      </w:pPr>
      <w:r>
        <w:tab/>
        <w:t>mov %ebx, %eax</w:t>
      </w:r>
    </w:p>
    <w:p w14:paraId="10C5DBED" w14:textId="77777777" w:rsidR="00F0798C" w:rsidRDefault="00F0798C" w:rsidP="00F0798C">
      <w:pPr>
        <w:pStyle w:val="ListParagraph"/>
        <w:jc w:val="both"/>
      </w:pPr>
      <w:r>
        <w:tab/>
        <w:t>add %ecx, %eax</w:t>
      </w:r>
    </w:p>
    <w:p w14:paraId="1192BB30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jmp if4</w:t>
      </w:r>
    </w:p>
    <w:p w14:paraId="4523DABB" w14:textId="77777777" w:rsidR="00F0798C" w:rsidRDefault="00F0798C" w:rsidP="00F0798C">
      <w:pPr>
        <w:pStyle w:val="ListParagraph"/>
        <w:jc w:val="both"/>
      </w:pPr>
      <w:r>
        <w:t>else3:</w:t>
      </w:r>
      <w:r>
        <w:tab/>
        <w:t>mov %eax, %ebx</w:t>
      </w:r>
    </w:p>
    <w:p w14:paraId="0B8B1DEA" w14:textId="77777777" w:rsidR="00F0798C" w:rsidRDefault="00F0798C" w:rsidP="00F0798C">
      <w:pPr>
        <w:pStyle w:val="ListParagraph"/>
        <w:jc w:val="both"/>
      </w:pPr>
      <w:r>
        <w:tab/>
        <w:t>add %ecx, %ebx</w:t>
      </w:r>
    </w:p>
    <w:p w14:paraId="730755A6" w14:textId="77777777" w:rsidR="00F0798C" w:rsidRDefault="00F0798C" w:rsidP="00F0798C">
      <w:pPr>
        <w:pStyle w:val="ListParagraph"/>
        <w:jc w:val="both"/>
      </w:pPr>
    </w:p>
    <w:p w14:paraId="7B6DB19E" w14:textId="77777777" w:rsidR="00F0798C" w:rsidRDefault="00F0798C" w:rsidP="00F0798C">
      <w:pPr>
        <w:pStyle w:val="ListParagraph"/>
        <w:jc w:val="both"/>
      </w:pPr>
      <w:r>
        <w:t xml:space="preserve">if4:    </w:t>
      </w:r>
      <w:r>
        <w:tab/>
        <w:t>cmp %ebx, %eax</w:t>
      </w:r>
    </w:p>
    <w:p w14:paraId="3A440564" w14:textId="77777777" w:rsidR="00F0798C" w:rsidRDefault="00F0798C" w:rsidP="00F0798C">
      <w:pPr>
        <w:pStyle w:val="ListParagraph"/>
        <w:jc w:val="both"/>
      </w:pPr>
      <w:r>
        <w:tab/>
        <w:t>ja then</w:t>
      </w:r>
    </w:p>
    <w:p w14:paraId="5E8FA511" w14:textId="77777777" w:rsidR="00F0798C" w:rsidRDefault="00F0798C" w:rsidP="00F0798C">
      <w:pPr>
        <w:pStyle w:val="ListParagraph"/>
        <w:jc w:val="both"/>
      </w:pPr>
      <w:r>
        <w:tab/>
        <w:t>cmp %ecx, %eax</w:t>
      </w:r>
    </w:p>
    <w:p w14:paraId="47BC71EA" w14:textId="77777777" w:rsidR="00F0798C" w:rsidRDefault="00F0798C" w:rsidP="00F0798C">
      <w:pPr>
        <w:pStyle w:val="ListParagraph"/>
        <w:jc w:val="both"/>
      </w:pPr>
      <w:r>
        <w:tab/>
        <w:t>ja then</w:t>
      </w:r>
    </w:p>
    <w:p w14:paraId="236AF7B3" w14:textId="77777777" w:rsidR="00F0798C" w:rsidRDefault="00F0798C" w:rsidP="00F0798C">
      <w:pPr>
        <w:pStyle w:val="ListParagraph"/>
        <w:jc w:val="both"/>
      </w:pPr>
      <w:r>
        <w:t xml:space="preserve">       </w:t>
      </w:r>
      <w:r>
        <w:tab/>
        <w:t>mov %eax, %ebx</w:t>
      </w:r>
    </w:p>
    <w:p w14:paraId="59AD51C3" w14:textId="77777777" w:rsidR="00F0798C" w:rsidRDefault="00F0798C" w:rsidP="00F0798C">
      <w:pPr>
        <w:pStyle w:val="ListParagraph"/>
        <w:jc w:val="both"/>
      </w:pPr>
      <w:r>
        <w:tab/>
        <w:t>add %ecx, %ebx</w:t>
      </w:r>
    </w:p>
    <w:p w14:paraId="69268778" w14:textId="77777777" w:rsidR="00F0798C" w:rsidRDefault="00F0798C" w:rsidP="00F0798C">
      <w:pPr>
        <w:pStyle w:val="ListParagraph"/>
        <w:jc w:val="both"/>
      </w:pPr>
      <w:r>
        <w:tab/>
        <w:t>jmp if5</w:t>
      </w:r>
    </w:p>
    <w:p w14:paraId="0627FA70" w14:textId="77777777" w:rsidR="00F0798C" w:rsidRDefault="00F0798C" w:rsidP="00F0798C">
      <w:pPr>
        <w:pStyle w:val="ListParagraph"/>
        <w:jc w:val="both"/>
      </w:pPr>
      <w:r>
        <w:t>then:</w:t>
      </w:r>
      <w:r>
        <w:tab/>
        <w:t>mov %ebx, %eax</w:t>
      </w:r>
    </w:p>
    <w:p w14:paraId="46BF471F" w14:textId="77777777" w:rsidR="00F0798C" w:rsidRDefault="00F0798C" w:rsidP="00F0798C">
      <w:pPr>
        <w:pStyle w:val="ListParagraph"/>
        <w:jc w:val="both"/>
      </w:pPr>
      <w:r>
        <w:tab/>
        <w:t>add %ecx, %eax</w:t>
      </w:r>
    </w:p>
    <w:p w14:paraId="33183F16" w14:textId="77777777" w:rsidR="00F0798C" w:rsidRDefault="00F0798C" w:rsidP="00F0798C">
      <w:pPr>
        <w:pStyle w:val="ListParagraph"/>
        <w:jc w:val="both"/>
      </w:pPr>
    </w:p>
    <w:p w14:paraId="44390C21" w14:textId="77777777" w:rsidR="00F0798C" w:rsidRDefault="00F0798C" w:rsidP="00F0798C">
      <w:pPr>
        <w:pStyle w:val="ListParagraph"/>
        <w:jc w:val="both"/>
      </w:pPr>
      <w:r>
        <w:t>if5:</w:t>
      </w:r>
      <w:r>
        <w:tab/>
        <w:t>cmp $1, %eax</w:t>
      </w:r>
    </w:p>
    <w:p w14:paraId="5B931F5C" w14:textId="77777777" w:rsidR="00F0798C" w:rsidRDefault="00F0798C" w:rsidP="00F0798C">
      <w:pPr>
        <w:pStyle w:val="ListParagraph"/>
        <w:jc w:val="both"/>
      </w:pPr>
      <w:r>
        <w:t xml:space="preserve">       </w:t>
      </w:r>
      <w:r>
        <w:tab/>
        <w:t>je else4</w:t>
      </w:r>
    </w:p>
    <w:p w14:paraId="3626F04D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cmp $2, %eax</w:t>
      </w:r>
    </w:p>
    <w:p w14:paraId="0EDD98AF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je else5</w:t>
      </w:r>
    </w:p>
    <w:p w14:paraId="66373BD3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cmp $3, %eax</w:t>
      </w:r>
    </w:p>
    <w:p w14:paraId="6FFF0E14" w14:textId="77777777" w:rsidR="00F0798C" w:rsidRDefault="00F0798C" w:rsidP="00F0798C">
      <w:pPr>
        <w:pStyle w:val="ListParagraph"/>
        <w:jc w:val="both"/>
      </w:pPr>
      <w:r>
        <w:t xml:space="preserve">       </w:t>
      </w:r>
      <w:r>
        <w:tab/>
        <w:t>je else6</w:t>
      </w:r>
    </w:p>
    <w:p w14:paraId="26CBFBD8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jmp endif</w:t>
      </w:r>
    </w:p>
    <w:p w14:paraId="7A895A91" w14:textId="77777777" w:rsidR="00F0798C" w:rsidRDefault="00F0798C" w:rsidP="00F0798C">
      <w:pPr>
        <w:pStyle w:val="ListParagraph"/>
        <w:jc w:val="both"/>
      </w:pPr>
      <w:r>
        <w:t>else4:</w:t>
      </w:r>
      <w:r>
        <w:tab/>
        <w:t>mov %ebx, %eax</w:t>
      </w:r>
    </w:p>
    <w:p w14:paraId="0264695C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add $1, %eax</w:t>
      </w:r>
    </w:p>
    <w:p w14:paraId="612AAB7D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jmp endif</w:t>
      </w:r>
    </w:p>
    <w:p w14:paraId="3D01B5AD" w14:textId="77777777" w:rsidR="00F0798C" w:rsidRDefault="00F0798C" w:rsidP="00F0798C">
      <w:pPr>
        <w:pStyle w:val="ListParagraph"/>
        <w:jc w:val="both"/>
      </w:pPr>
      <w:r>
        <w:t xml:space="preserve">else5:  </w:t>
      </w:r>
      <w:r>
        <w:tab/>
        <w:t>mov %eax, %ebx</w:t>
      </w:r>
    </w:p>
    <w:p w14:paraId="05A38179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add %ecx, %ebx</w:t>
      </w:r>
    </w:p>
    <w:p w14:paraId="6CAAA757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add $2, %ebx</w:t>
      </w:r>
    </w:p>
    <w:p w14:paraId="69E2B122" w14:textId="77777777" w:rsidR="00F0798C" w:rsidRDefault="00F0798C" w:rsidP="00F0798C">
      <w:pPr>
        <w:pStyle w:val="ListParagraph"/>
        <w:jc w:val="both"/>
      </w:pPr>
      <w:r>
        <w:t xml:space="preserve">else6:  </w:t>
      </w:r>
      <w:r>
        <w:tab/>
        <w:t>mov %eax, %ebx</w:t>
      </w:r>
    </w:p>
    <w:p w14:paraId="38B2615C" w14:textId="77777777" w:rsidR="00F0798C" w:rsidRDefault="00F0798C" w:rsidP="00F0798C">
      <w:pPr>
        <w:pStyle w:val="ListParagraph"/>
        <w:jc w:val="both"/>
      </w:pPr>
      <w:r>
        <w:lastRenderedPageBreak/>
        <w:t xml:space="preserve">        </w:t>
      </w:r>
      <w:r>
        <w:tab/>
        <w:t>add %ecx, %ebx</w:t>
      </w:r>
    </w:p>
    <w:p w14:paraId="2E4DD180" w14:textId="77777777" w:rsidR="00F0798C" w:rsidRDefault="00F0798C" w:rsidP="00F0798C">
      <w:pPr>
        <w:pStyle w:val="ListParagraph"/>
        <w:jc w:val="both"/>
      </w:pPr>
      <w:r>
        <w:t xml:space="preserve">        </w:t>
      </w:r>
      <w:r>
        <w:tab/>
        <w:t>add $3, %ebx</w:t>
      </w:r>
    </w:p>
    <w:p w14:paraId="7A6AF57C" w14:textId="77777777" w:rsidR="00F0798C" w:rsidRPr="00F0798C" w:rsidRDefault="00F0798C" w:rsidP="00F0798C">
      <w:pPr>
        <w:pStyle w:val="ListParagraph"/>
        <w:jc w:val="both"/>
      </w:pPr>
      <w:r>
        <w:t>endif:</w:t>
      </w:r>
    </w:p>
    <w:p w14:paraId="74589C04" w14:textId="77777777" w:rsidR="00F0798C" w:rsidRDefault="00F0798C" w:rsidP="00C66A49">
      <w:pPr>
        <w:rPr>
          <w:b/>
          <w:sz w:val="32"/>
          <w:szCs w:val="32"/>
        </w:rPr>
      </w:pPr>
      <w:r>
        <w:rPr>
          <w:b/>
          <w:sz w:val="32"/>
          <w:szCs w:val="32"/>
        </w:rPr>
        <w:t>3.</w:t>
      </w:r>
    </w:p>
    <w:p w14:paraId="06663CF8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.section .data</w:t>
      </w:r>
    </w:p>
    <w:p w14:paraId="1B3D9EC8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msg: .asciz “Result is : %d\n”</w:t>
      </w:r>
    </w:p>
    <w:p w14:paraId="26012A56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ans: .int 0</w:t>
      </w:r>
    </w:p>
    <w:p w14:paraId="15C1EA41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.section .text</w:t>
      </w:r>
    </w:p>
    <w:p w14:paraId="4B447E41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.global _start</w:t>
      </w:r>
    </w:p>
    <w:p w14:paraId="1DAC57C3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_start:</w:t>
      </w:r>
    </w:p>
    <w:p w14:paraId="77AF86A3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ab/>
        <w:t>cmp $1, %eax</w:t>
      </w:r>
    </w:p>
    <w:p w14:paraId="23CD2143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       </w:t>
      </w:r>
      <w:r>
        <w:rPr>
          <w:lang w:val="vi-VN"/>
        </w:rPr>
        <w:tab/>
        <w:t xml:space="preserve"> je case1</w:t>
      </w:r>
    </w:p>
    <w:p w14:paraId="0F81DF89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        </w:t>
      </w:r>
      <w:r>
        <w:rPr>
          <w:lang w:val="vi-VN"/>
        </w:rPr>
        <w:tab/>
        <w:t xml:space="preserve">cmp $2, %eax    </w:t>
      </w:r>
    </w:p>
    <w:p w14:paraId="0469363B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          je case2</w:t>
      </w:r>
    </w:p>
    <w:p w14:paraId="53523665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          cmp $3, %eax</w:t>
      </w:r>
    </w:p>
    <w:p w14:paraId="13FDAD0A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          je case3</w:t>
      </w:r>
    </w:p>
    <w:p w14:paraId="05E42523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          jmp default</w:t>
      </w:r>
    </w:p>
    <w:p w14:paraId="1C7174A7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case1:</w:t>
      </w:r>
      <w:r>
        <w:rPr>
          <w:lang w:val="vi-VN"/>
        </w:rPr>
        <w:tab/>
        <w:t>mov %ebx, %eax</w:t>
      </w:r>
    </w:p>
    <w:p w14:paraId="4794E257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</w:t>
      </w:r>
      <w:r>
        <w:rPr>
          <w:lang w:val="vi-VN"/>
        </w:rPr>
        <w:tab/>
        <w:t>mul %r8d</w:t>
      </w:r>
    </w:p>
    <w:p w14:paraId="35BBFBDF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ab/>
        <w:t>add $34, %eax</w:t>
      </w:r>
    </w:p>
    <w:p w14:paraId="07BA72CE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ab/>
        <w:t>mov %eax, %edx</w:t>
      </w:r>
    </w:p>
    <w:p w14:paraId="16D305AE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ab/>
        <w:t>jmp print</w:t>
      </w:r>
    </w:p>
    <w:p w14:paraId="388DAA92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case2:</w:t>
      </w:r>
      <w:r>
        <w:rPr>
          <w:lang w:val="vi-VN"/>
        </w:rPr>
        <w:tab/>
        <w:t>mov %ebx, %eax</w:t>
      </w:r>
    </w:p>
    <w:p w14:paraId="2DD56C05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ab/>
        <w:t>cdq</w:t>
      </w:r>
    </w:p>
    <w:p w14:paraId="6F9DD282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ab/>
        <w:t>div %r8d</w:t>
      </w:r>
    </w:p>
    <w:p w14:paraId="14A1A523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ab/>
        <w:t>add $34, %eax</w:t>
      </w:r>
    </w:p>
    <w:p w14:paraId="1848F660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ab/>
        <w:t>mov %eax, %edx</w:t>
      </w:r>
    </w:p>
    <w:p w14:paraId="42207F5E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ab/>
        <w:t>jmp print</w:t>
      </w:r>
    </w:p>
    <w:p w14:paraId="73C2FF5A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case3:</w:t>
      </w:r>
      <w:r>
        <w:rPr>
          <w:lang w:val="vi-VN"/>
        </w:rPr>
        <w:tab/>
        <w:t>mov %ebx, %edx</w:t>
      </w:r>
    </w:p>
    <w:p w14:paraId="1ACB2778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ab/>
        <w:t>add $34, %edx</w:t>
      </w:r>
    </w:p>
    <w:p w14:paraId="7EB5DF29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ab/>
        <w:t>jmp print</w:t>
      </w:r>
    </w:p>
    <w:p w14:paraId="223F2D6B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default:    add $12, %edx</w:t>
      </w:r>
      <w:r>
        <w:rPr>
          <w:lang w:val="vi-VN"/>
        </w:rPr>
        <w:tab/>
      </w:r>
    </w:p>
    <w:p w14:paraId="6CBE2FB8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>print:</w:t>
      </w:r>
      <w:r>
        <w:rPr>
          <w:lang w:val="vi-VN"/>
        </w:rPr>
        <w:tab/>
        <w:t xml:space="preserve">mov %edx, %esi </w:t>
      </w:r>
    </w:p>
    <w:p w14:paraId="57399B7B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ab/>
        <w:t>mov $msg, %rdi</w:t>
      </w:r>
    </w:p>
    <w:p w14:paraId="580E9E6A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ab/>
        <w:t>mov $0, %eax</w:t>
      </w:r>
    </w:p>
    <w:p w14:paraId="43E03574" w14:textId="77777777" w:rsidR="00F0798C" w:rsidRDefault="00F0798C" w:rsidP="00F0798C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    </w:t>
      </w:r>
      <w:r>
        <w:rPr>
          <w:lang w:val="vi-VN"/>
        </w:rPr>
        <w:tab/>
        <w:t>call printf</w:t>
      </w:r>
    </w:p>
    <w:p w14:paraId="0B6F8108" w14:textId="77777777" w:rsidR="00F0798C" w:rsidRPr="00F0798C" w:rsidRDefault="00F0798C" w:rsidP="00C66A49">
      <w:pPr>
        <w:rPr>
          <w:b/>
          <w:sz w:val="32"/>
          <w:szCs w:val="32"/>
        </w:rPr>
      </w:pPr>
    </w:p>
    <w:sectPr w:rsidR="00F0798C" w:rsidRPr="00F0798C" w:rsidSect="00855982"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8436D" w14:textId="77777777" w:rsidR="00473B98" w:rsidRDefault="00473B98" w:rsidP="00855982">
      <w:pPr>
        <w:spacing w:after="0" w:line="240" w:lineRule="auto"/>
      </w:pPr>
      <w:r>
        <w:separator/>
      </w:r>
    </w:p>
  </w:endnote>
  <w:endnote w:type="continuationSeparator" w:id="0">
    <w:p w14:paraId="79CF9304" w14:textId="77777777" w:rsidR="00473B98" w:rsidRDefault="00473B98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465157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15A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C143C" w14:textId="77777777" w:rsidR="00473B98" w:rsidRDefault="00473B98" w:rsidP="00855982">
      <w:pPr>
        <w:spacing w:after="0" w:line="240" w:lineRule="auto"/>
      </w:pPr>
      <w:r>
        <w:separator/>
      </w:r>
    </w:p>
  </w:footnote>
  <w:footnote w:type="continuationSeparator" w:id="0">
    <w:p w14:paraId="60CE1870" w14:textId="77777777" w:rsidR="00473B98" w:rsidRDefault="00473B98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2EA212E"/>
    <w:multiLevelType w:val="hybridMultilevel"/>
    <w:tmpl w:val="521ED7F0"/>
    <w:lvl w:ilvl="0" w:tplc="6730341A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8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375"/>
    <w:rsid w:val="000817A4"/>
    <w:rsid w:val="000D080B"/>
    <w:rsid w:val="000F2B73"/>
    <w:rsid w:val="0014526A"/>
    <w:rsid w:val="001806EC"/>
    <w:rsid w:val="001A75EA"/>
    <w:rsid w:val="001D4362"/>
    <w:rsid w:val="00284F08"/>
    <w:rsid w:val="00303C46"/>
    <w:rsid w:val="00412155"/>
    <w:rsid w:val="00473B98"/>
    <w:rsid w:val="00583737"/>
    <w:rsid w:val="005866D7"/>
    <w:rsid w:val="00602405"/>
    <w:rsid w:val="006637F3"/>
    <w:rsid w:val="00674E66"/>
    <w:rsid w:val="006C04EF"/>
    <w:rsid w:val="007202D3"/>
    <w:rsid w:val="00720F92"/>
    <w:rsid w:val="00746DAD"/>
    <w:rsid w:val="007833A7"/>
    <w:rsid w:val="007A11FC"/>
    <w:rsid w:val="007F40F9"/>
    <w:rsid w:val="00805C39"/>
    <w:rsid w:val="00814078"/>
    <w:rsid w:val="00855982"/>
    <w:rsid w:val="008A6F9B"/>
    <w:rsid w:val="00995496"/>
    <w:rsid w:val="009E3AC4"/>
    <w:rsid w:val="00A10484"/>
    <w:rsid w:val="00A50375"/>
    <w:rsid w:val="00A815A1"/>
    <w:rsid w:val="00AB76CE"/>
    <w:rsid w:val="00AC1ED6"/>
    <w:rsid w:val="00BC7711"/>
    <w:rsid w:val="00C25ADF"/>
    <w:rsid w:val="00C4502D"/>
    <w:rsid w:val="00C66A49"/>
    <w:rsid w:val="00C72D0E"/>
    <w:rsid w:val="00CF6CBB"/>
    <w:rsid w:val="00D65202"/>
    <w:rsid w:val="00F0798C"/>
    <w:rsid w:val="00FD262C"/>
    <w:rsid w:val="00FD440C"/>
    <w:rsid w:val="00FF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05666"/>
  <w15:chartTrackingRefBased/>
  <w15:docId w15:val="{5F0B9F7A-D26A-4DF0-B35A-8A326675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BC7711"/>
    <w:pPr>
      <w:tabs>
        <w:tab w:val="left" w:pos="288"/>
      </w:tabs>
      <w:spacing w:after="200" w:line="276" w:lineRule="auto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0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anhnt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7</TotalTime>
  <Pages>6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Tuan Anh Le</cp:lastModifiedBy>
  <cp:revision>4</cp:revision>
  <dcterms:created xsi:type="dcterms:W3CDTF">2021-12-14T16:13:00Z</dcterms:created>
  <dcterms:modified xsi:type="dcterms:W3CDTF">2021-12-15T05:56:00Z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
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BD524" w14:textId="77777777" w:rsidR="00A10484" w:rsidRDefault="00345AE5">
      <w:pPr>
        <w:pStyle w:val="Title"/>
      </w:pPr>
      <w:r>
        <w:t xml:space="preserve">Bài tập tuần </w:t>
      </w:r>
      <w:r w:rsidR="00442738">
        <w:t>9</w:t>
      </w:r>
    </w:p>
    <w:p w14:paraId="374C7D00" w14:textId="77777777" w:rsidR="00855982" w:rsidRPr="00855982" w:rsidRDefault="00345AE5" w:rsidP="00855982">
      <w:pPr>
        <w:pStyle w:val="Heading1"/>
      </w:pPr>
      <w:r>
        <w:t>Bài tập 1</w:t>
      </w:r>
    </w:p>
    <w:p w14:paraId="0C644850" w14:textId="77777777" w:rsidR="00F00AD1" w:rsidRDefault="00FA7C1B" w:rsidP="00F00AD1">
      <w:pPr>
        <w:rPr>
          <w:rFonts w:ascii="Arial" w:eastAsia="Times New Roman" w:hAnsi="Arial" w:cs="Arial"/>
          <w:sz w:val="20"/>
          <w:szCs w:val="20"/>
          <w:lang w:eastAsia="en-US"/>
        </w:rPr>
      </w:pPr>
      <w:r>
        <w:rPr>
          <w:rFonts w:ascii="Arial" w:eastAsia="Times New Roman" w:hAnsi="Arial" w:cs="Arial"/>
          <w:sz w:val="20"/>
          <w:szCs w:val="20"/>
          <w:lang w:eastAsia="en-US"/>
        </w:rPr>
        <w:t xml:space="preserve">Cho các lệnh MIPS ở hệ thập phân sau: </w:t>
      </w:r>
      <w:r w:rsidRPr="00FA7C1B">
        <w:rPr>
          <w:rFonts w:ascii="Arial" w:eastAsia="Times New Roman" w:hAnsi="Arial" w:cs="Arial"/>
          <w:sz w:val="20"/>
          <w:szCs w:val="20"/>
          <w:lang w:eastAsia="en-US"/>
        </w:rPr>
        <w:t>965</w:t>
      </w:r>
      <w:r>
        <w:rPr>
          <w:rFonts w:ascii="Arial" w:eastAsia="Times New Roman" w:hAnsi="Arial" w:cs="Arial"/>
          <w:sz w:val="20"/>
          <w:szCs w:val="20"/>
          <w:lang w:eastAsia="en-US"/>
        </w:rPr>
        <w:t xml:space="preserve"> </w:t>
      </w:r>
      <w:r w:rsidRPr="00FA7C1B">
        <w:rPr>
          <w:rFonts w:ascii="Arial" w:eastAsia="Times New Roman" w:hAnsi="Arial" w:cs="Arial"/>
          <w:sz w:val="20"/>
          <w:szCs w:val="20"/>
          <w:lang w:eastAsia="en-US"/>
        </w:rPr>
        <w:t>425</w:t>
      </w:r>
      <w:r>
        <w:rPr>
          <w:rFonts w:ascii="Arial" w:eastAsia="Times New Roman" w:hAnsi="Arial" w:cs="Arial"/>
          <w:sz w:val="20"/>
          <w:szCs w:val="20"/>
          <w:lang w:eastAsia="en-US"/>
        </w:rPr>
        <w:t xml:space="preserve"> </w:t>
      </w:r>
      <w:r w:rsidRPr="00FA7C1B">
        <w:rPr>
          <w:rFonts w:ascii="Arial" w:eastAsia="Times New Roman" w:hAnsi="Arial" w:cs="Arial"/>
          <w:sz w:val="20"/>
          <w:szCs w:val="20"/>
          <w:lang w:eastAsia="en-US"/>
        </w:rPr>
        <w:t>896</w:t>
      </w:r>
      <w:r>
        <w:rPr>
          <w:rFonts w:ascii="Arial" w:eastAsia="Times New Roman" w:hAnsi="Arial" w:cs="Arial"/>
          <w:sz w:val="20"/>
          <w:szCs w:val="20"/>
          <w:lang w:eastAsia="en-US"/>
        </w:rPr>
        <w:t xml:space="preserve">, </w:t>
      </w:r>
      <w:r w:rsidRPr="00FA7C1B">
        <w:rPr>
          <w:rFonts w:ascii="Arial" w:eastAsia="Times New Roman" w:hAnsi="Arial" w:cs="Arial"/>
          <w:sz w:val="20"/>
          <w:szCs w:val="20"/>
          <w:lang w:eastAsia="en-US"/>
        </w:rPr>
        <w:t>965</w:t>
      </w:r>
      <w:r>
        <w:rPr>
          <w:rFonts w:ascii="Arial" w:eastAsia="Times New Roman" w:hAnsi="Arial" w:cs="Arial"/>
          <w:sz w:val="20"/>
          <w:szCs w:val="20"/>
          <w:lang w:eastAsia="en-US"/>
        </w:rPr>
        <w:t xml:space="preserve"> </w:t>
      </w:r>
      <w:r w:rsidRPr="00FA7C1B">
        <w:rPr>
          <w:rFonts w:ascii="Arial" w:eastAsia="Times New Roman" w:hAnsi="Arial" w:cs="Arial"/>
          <w:sz w:val="20"/>
          <w:szCs w:val="20"/>
          <w:lang w:eastAsia="en-US"/>
        </w:rPr>
        <w:t>425</w:t>
      </w:r>
      <w:r>
        <w:rPr>
          <w:rFonts w:ascii="Arial" w:eastAsia="Times New Roman" w:hAnsi="Arial" w:cs="Arial"/>
          <w:sz w:val="20"/>
          <w:szCs w:val="20"/>
          <w:lang w:eastAsia="en-US"/>
        </w:rPr>
        <w:t xml:space="preserve"> </w:t>
      </w:r>
      <w:r w:rsidRPr="00FA7C1B">
        <w:rPr>
          <w:rFonts w:ascii="Arial" w:eastAsia="Times New Roman" w:hAnsi="Arial" w:cs="Arial"/>
          <w:sz w:val="20"/>
          <w:szCs w:val="20"/>
          <w:lang w:eastAsia="en-US"/>
        </w:rPr>
        <w:t>812</w:t>
      </w:r>
      <w:r>
        <w:rPr>
          <w:rFonts w:ascii="Arial" w:eastAsia="Times New Roman" w:hAnsi="Arial" w:cs="Arial"/>
          <w:sz w:val="20"/>
          <w:szCs w:val="20"/>
          <w:lang w:eastAsia="en-US"/>
        </w:rPr>
        <w:t>, 783 712 891, 645 762 921</w:t>
      </w:r>
    </w:p>
    <w:p w14:paraId="7E36DA55" w14:textId="0661BF07" w:rsidR="00FA7C1B" w:rsidRDefault="00FA7C1B" w:rsidP="00F00AD1">
      <w:pPr>
        <w:rPr>
          <w:rFonts w:ascii="Arial" w:eastAsia="Times New Roman" w:hAnsi="Arial" w:cs="Arial"/>
          <w:sz w:val="20"/>
          <w:szCs w:val="20"/>
          <w:lang w:eastAsia="en-US"/>
        </w:rPr>
      </w:pPr>
      <w:r>
        <w:rPr>
          <w:rFonts w:ascii="Arial" w:eastAsia="Times New Roman" w:hAnsi="Arial" w:cs="Arial"/>
          <w:sz w:val="20"/>
          <w:szCs w:val="20"/>
          <w:lang w:eastAsia="en-US"/>
        </w:rPr>
        <w:t>Xác định các thành phần của lệnh nếu biết các lệnh này thuộc R-format, I-format và J-format</w:t>
      </w:r>
    </w:p>
    <w:p w14:paraId="6EEA3081" w14:textId="2953B136" w:rsidR="00DE069D" w:rsidRDefault="00DE069D" w:rsidP="00F00AD1">
      <w:pPr>
        <w:rPr>
          <w:rFonts w:ascii="Arial" w:eastAsia="Times New Roman" w:hAnsi="Arial" w:cs="Arial"/>
          <w:sz w:val="20"/>
          <w:szCs w:val="20"/>
          <w:lang w:eastAsia="en-US"/>
        </w:rPr>
      </w:pPr>
    </w:p>
    <w:p w14:paraId="0AC23146" w14:textId="544D7246" w:rsidR="00DE069D" w:rsidRPr="00DE069D" w:rsidRDefault="00DE069D" w:rsidP="00DE069D">
      <w:pPr>
        <w:pStyle w:val="ListParagraph"/>
        <w:numPr>
          <w:ilvl w:val="0"/>
          <w:numId w:val="30"/>
        </w:numPr>
        <w:rPr>
          <w:rFonts w:ascii="Arial" w:eastAsia="Times New Roman" w:hAnsi="Arial" w:cs="Arial"/>
          <w:sz w:val="20"/>
          <w:szCs w:val="20"/>
          <w:lang w:val="vi-VN" w:eastAsia="en-US"/>
        </w:rPr>
      </w:pPr>
      <w:r w:rsidRPr="00FA7C1B">
        <w:rPr>
          <w:rFonts w:ascii="Arial" w:eastAsia="Times New Roman" w:hAnsi="Arial" w:cs="Arial"/>
          <w:sz w:val="20"/>
          <w:szCs w:val="20"/>
          <w:lang w:eastAsia="en-US"/>
        </w:rPr>
        <w:t>965</w:t>
      </w:r>
      <w:r>
        <w:rPr>
          <w:rFonts w:ascii="Arial" w:eastAsia="Times New Roman" w:hAnsi="Arial" w:cs="Arial"/>
          <w:sz w:val="20"/>
          <w:szCs w:val="20"/>
          <w:lang w:eastAsia="en-US"/>
        </w:rPr>
        <w:t xml:space="preserve"> </w:t>
      </w:r>
      <w:r w:rsidRPr="00FA7C1B">
        <w:rPr>
          <w:rFonts w:ascii="Arial" w:eastAsia="Times New Roman" w:hAnsi="Arial" w:cs="Arial"/>
          <w:sz w:val="20"/>
          <w:szCs w:val="20"/>
          <w:lang w:eastAsia="en-US"/>
        </w:rPr>
        <w:t>425</w:t>
      </w:r>
      <w:r>
        <w:rPr>
          <w:rFonts w:ascii="Arial" w:eastAsia="Times New Roman" w:hAnsi="Arial" w:cs="Arial"/>
          <w:sz w:val="20"/>
          <w:szCs w:val="20"/>
          <w:lang w:eastAsia="en-US"/>
        </w:rPr>
        <w:t xml:space="preserve"> </w:t>
      </w:r>
      <w:r w:rsidRPr="00FA7C1B">
        <w:rPr>
          <w:rFonts w:ascii="Arial" w:eastAsia="Times New Roman" w:hAnsi="Arial" w:cs="Arial"/>
          <w:sz w:val="20"/>
          <w:szCs w:val="20"/>
          <w:lang w:eastAsia="en-US"/>
        </w:rPr>
        <w:t>896</w:t>
      </w:r>
    </w:p>
    <w:p w14:paraId="2C6C15A5" w14:textId="18E77EAA" w:rsidR="00DE069D" w:rsidRDefault="00DE069D" w:rsidP="00DE069D">
      <w:pPr>
        <w:pStyle w:val="ListParagraph"/>
        <w:rPr>
          <w:rFonts w:ascii="Arial" w:eastAsia="Times New Roman" w:hAnsi="Arial" w:cs="Arial"/>
          <w:sz w:val="20"/>
          <w:szCs w:val="20"/>
          <w:lang w:val="vi-VN" w:eastAsia="en-US"/>
        </w:rPr>
      </w:pPr>
      <w:r>
        <w:rPr>
          <w:rFonts w:ascii="Arial" w:eastAsia="Times New Roman" w:hAnsi="Arial" w:cs="Arial"/>
          <w:sz w:val="20"/>
          <w:szCs w:val="20"/>
          <w:lang w:eastAsia="en-US"/>
        </w:rPr>
        <w:t>Code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>: 0011 1001 1000 1011 0011 1010 1110 1000</w:t>
      </w:r>
    </w:p>
    <w:p w14:paraId="1E1E8C8E" w14:textId="73E3A3A7" w:rsidR="00DD4DCB" w:rsidRPr="00DE069D" w:rsidRDefault="00DD4DCB" w:rsidP="00DE069D">
      <w:pPr>
        <w:pStyle w:val="ListParagraph"/>
        <w:rPr>
          <w:rFonts w:ascii="Arial" w:eastAsia="Times New Roman" w:hAnsi="Arial" w:cs="Arial"/>
          <w:sz w:val="20"/>
          <w:szCs w:val="20"/>
          <w:lang w:val="vi-VN" w:eastAsia="en-US"/>
        </w:rPr>
      </w:pPr>
      <w:r w:rsidRPr="00DD4DCB">
        <w:rPr>
          <w:noProof/>
        </w:rPr>
        <w:drawing>
          <wp:inline distT="0" distB="0" distL="0" distR="0" wp14:anchorId="41E1CF7B" wp14:editId="2649AFA2">
            <wp:extent cx="4274820" cy="1836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86AB4" w14:textId="562E5AA2" w:rsidR="00DE069D" w:rsidRPr="00DE069D" w:rsidRDefault="00DE069D" w:rsidP="00DE069D">
      <w:pPr>
        <w:pStyle w:val="ListParagraph"/>
        <w:numPr>
          <w:ilvl w:val="0"/>
          <w:numId w:val="30"/>
        </w:numPr>
        <w:rPr>
          <w:rFonts w:ascii="Arial" w:eastAsia="Times New Roman" w:hAnsi="Arial" w:cs="Arial"/>
          <w:sz w:val="20"/>
          <w:szCs w:val="20"/>
          <w:lang w:val="vi-VN" w:eastAsia="en-US"/>
        </w:rPr>
      </w:pPr>
      <w:r w:rsidRPr="00FA7C1B">
        <w:rPr>
          <w:rFonts w:ascii="Arial" w:eastAsia="Times New Roman" w:hAnsi="Arial" w:cs="Arial"/>
          <w:sz w:val="20"/>
          <w:szCs w:val="20"/>
          <w:lang w:eastAsia="en-US"/>
        </w:rPr>
        <w:t>965</w:t>
      </w:r>
      <w:r>
        <w:rPr>
          <w:rFonts w:ascii="Arial" w:eastAsia="Times New Roman" w:hAnsi="Arial" w:cs="Arial"/>
          <w:sz w:val="20"/>
          <w:szCs w:val="20"/>
          <w:lang w:eastAsia="en-US"/>
        </w:rPr>
        <w:t xml:space="preserve"> </w:t>
      </w:r>
      <w:r w:rsidRPr="00FA7C1B">
        <w:rPr>
          <w:rFonts w:ascii="Arial" w:eastAsia="Times New Roman" w:hAnsi="Arial" w:cs="Arial"/>
          <w:sz w:val="20"/>
          <w:szCs w:val="20"/>
          <w:lang w:eastAsia="en-US"/>
        </w:rPr>
        <w:t>425</w:t>
      </w:r>
      <w:r>
        <w:rPr>
          <w:rFonts w:ascii="Arial" w:eastAsia="Times New Roman" w:hAnsi="Arial" w:cs="Arial"/>
          <w:sz w:val="20"/>
          <w:szCs w:val="20"/>
          <w:lang w:eastAsia="en-US"/>
        </w:rPr>
        <w:t xml:space="preserve"> </w:t>
      </w:r>
      <w:r w:rsidRPr="00FA7C1B">
        <w:rPr>
          <w:rFonts w:ascii="Arial" w:eastAsia="Times New Roman" w:hAnsi="Arial" w:cs="Arial"/>
          <w:sz w:val="20"/>
          <w:szCs w:val="20"/>
          <w:lang w:eastAsia="en-US"/>
        </w:rPr>
        <w:t>812</w:t>
      </w:r>
    </w:p>
    <w:p w14:paraId="4B57D949" w14:textId="2319FABE" w:rsidR="00DE069D" w:rsidRDefault="00DE069D" w:rsidP="00DE069D">
      <w:pPr>
        <w:pStyle w:val="ListParagraph"/>
        <w:rPr>
          <w:rFonts w:ascii="Arial" w:eastAsia="Times New Roman" w:hAnsi="Arial" w:cs="Arial"/>
          <w:sz w:val="20"/>
          <w:szCs w:val="20"/>
          <w:lang w:val="vi-VN" w:eastAsia="en-US"/>
        </w:rPr>
      </w:pP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Code: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0011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1001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1000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1011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0011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1010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1001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0100</w:t>
      </w:r>
    </w:p>
    <w:p w14:paraId="1C6D682F" w14:textId="1D3ADD96" w:rsidR="00514BB2" w:rsidRPr="00514BB2" w:rsidRDefault="00DD4DCB" w:rsidP="00514BB2">
      <w:pPr>
        <w:pStyle w:val="ListParagraph"/>
        <w:rPr>
          <w:rFonts w:ascii="Arial" w:eastAsia="Times New Roman" w:hAnsi="Arial" w:cs="Arial"/>
          <w:sz w:val="20"/>
          <w:szCs w:val="20"/>
          <w:lang w:val="vi-VN" w:eastAsia="en-US"/>
        </w:rPr>
      </w:pPr>
      <w:r w:rsidRPr="00DD4DCB">
        <w:rPr>
          <w:noProof/>
        </w:rPr>
        <w:drawing>
          <wp:inline distT="0" distB="0" distL="0" distR="0" wp14:anchorId="41EF9B5E" wp14:editId="1792A5EB">
            <wp:extent cx="4274820" cy="1836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4BB2">
        <w:rPr>
          <w:rFonts w:ascii="Arial" w:eastAsia="Times New Roman" w:hAnsi="Arial" w:cs="Arial"/>
          <w:sz w:val="20"/>
          <w:szCs w:val="20"/>
          <w:lang w:val="vi-VN" w:eastAsia="en-US"/>
        </w:rPr>
        <w:br w:type="page"/>
      </w:r>
    </w:p>
    <w:p w14:paraId="19BFA392" w14:textId="04F07403" w:rsidR="00DE069D" w:rsidRPr="00DE069D" w:rsidRDefault="00DE069D" w:rsidP="00DE069D">
      <w:pPr>
        <w:pStyle w:val="ListParagraph"/>
        <w:numPr>
          <w:ilvl w:val="0"/>
          <w:numId w:val="30"/>
        </w:numPr>
        <w:rPr>
          <w:rFonts w:ascii="Arial" w:eastAsia="Times New Roman" w:hAnsi="Arial" w:cs="Arial"/>
          <w:sz w:val="20"/>
          <w:szCs w:val="20"/>
          <w:lang w:val="vi-VN" w:eastAsia="en-US"/>
        </w:rPr>
      </w:pPr>
      <w:r>
        <w:rPr>
          <w:rFonts w:ascii="Arial" w:eastAsia="Times New Roman" w:hAnsi="Arial" w:cs="Arial"/>
          <w:sz w:val="20"/>
          <w:szCs w:val="20"/>
          <w:lang w:eastAsia="en-US"/>
        </w:rPr>
        <w:lastRenderedPageBreak/>
        <w:t>783 712 891</w:t>
      </w:r>
    </w:p>
    <w:p w14:paraId="179F5C8D" w14:textId="4A3875B6" w:rsidR="00DE069D" w:rsidRDefault="00DE069D" w:rsidP="00DE069D">
      <w:pPr>
        <w:pStyle w:val="ListParagraph"/>
        <w:rPr>
          <w:rFonts w:ascii="Arial" w:eastAsia="Times New Roman" w:hAnsi="Arial" w:cs="Arial"/>
          <w:sz w:val="20"/>
          <w:szCs w:val="20"/>
          <w:lang w:val="vi-VN" w:eastAsia="en-US"/>
        </w:rPr>
      </w:pPr>
      <w:r>
        <w:rPr>
          <w:rFonts w:ascii="Arial" w:eastAsia="Times New Roman" w:hAnsi="Arial" w:cs="Arial"/>
          <w:sz w:val="20"/>
          <w:szCs w:val="20"/>
          <w:lang w:eastAsia="en-US"/>
        </w:rPr>
        <w:t>Code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: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0010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1110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1011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0110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1000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0010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0111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1011</w:t>
      </w:r>
    </w:p>
    <w:p w14:paraId="7308ADB1" w14:textId="09BAF13F" w:rsidR="009813FC" w:rsidRPr="00DE069D" w:rsidRDefault="009813FC" w:rsidP="00DE069D">
      <w:pPr>
        <w:pStyle w:val="ListParagraph"/>
        <w:rPr>
          <w:rFonts w:ascii="Arial" w:eastAsia="Times New Roman" w:hAnsi="Arial" w:cs="Arial"/>
          <w:sz w:val="20"/>
          <w:szCs w:val="20"/>
          <w:lang w:val="vi-VN" w:eastAsia="en-US"/>
        </w:rPr>
      </w:pPr>
      <w:r w:rsidRPr="009813FC">
        <w:rPr>
          <w:noProof/>
        </w:rPr>
        <w:drawing>
          <wp:inline distT="0" distB="0" distL="0" distR="0" wp14:anchorId="21E68D8F" wp14:editId="3846A87F">
            <wp:extent cx="4274820" cy="1836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88FD" w14:textId="664AE9BD" w:rsidR="00DE069D" w:rsidRPr="00DE069D" w:rsidRDefault="00DE069D" w:rsidP="00DE069D">
      <w:pPr>
        <w:pStyle w:val="ListParagraph"/>
        <w:numPr>
          <w:ilvl w:val="0"/>
          <w:numId w:val="30"/>
        </w:numPr>
        <w:rPr>
          <w:rFonts w:ascii="Arial" w:eastAsia="Times New Roman" w:hAnsi="Arial" w:cs="Arial"/>
          <w:sz w:val="20"/>
          <w:szCs w:val="20"/>
          <w:lang w:val="vi-VN" w:eastAsia="en-US"/>
        </w:rPr>
      </w:pPr>
      <w:r>
        <w:rPr>
          <w:rFonts w:ascii="Arial" w:eastAsia="Times New Roman" w:hAnsi="Arial" w:cs="Arial"/>
          <w:sz w:val="20"/>
          <w:szCs w:val="20"/>
          <w:lang w:eastAsia="en-US"/>
        </w:rPr>
        <w:t>645 762 921</w:t>
      </w:r>
    </w:p>
    <w:p w14:paraId="34533F0D" w14:textId="5E978126" w:rsidR="00DE069D" w:rsidRDefault="00DE069D" w:rsidP="00DE069D">
      <w:pPr>
        <w:pStyle w:val="ListParagraph"/>
        <w:rPr>
          <w:rFonts w:ascii="Arial" w:eastAsia="Times New Roman" w:hAnsi="Arial" w:cs="Arial"/>
          <w:sz w:val="20"/>
          <w:szCs w:val="20"/>
          <w:lang w:val="vi-VN" w:eastAsia="en-US"/>
        </w:rPr>
      </w:pPr>
      <w:r>
        <w:rPr>
          <w:rFonts w:ascii="Arial" w:eastAsia="Times New Roman" w:hAnsi="Arial" w:cs="Arial"/>
          <w:sz w:val="20"/>
          <w:szCs w:val="20"/>
          <w:lang w:eastAsia="en-US"/>
        </w:rPr>
        <w:t>Code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: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0010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0110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0111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1101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1000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1111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0110</w:t>
      </w:r>
      <w:r>
        <w:rPr>
          <w:rFonts w:ascii="Arial" w:eastAsia="Times New Roman" w:hAnsi="Arial" w:cs="Arial"/>
          <w:sz w:val="20"/>
          <w:szCs w:val="20"/>
          <w:lang w:val="vi-VN" w:eastAsia="en-US"/>
        </w:rPr>
        <w:t xml:space="preserve"> </w:t>
      </w:r>
      <w:r w:rsidRPr="00DE069D">
        <w:rPr>
          <w:rFonts w:ascii="Arial" w:eastAsia="Times New Roman" w:hAnsi="Arial" w:cs="Arial"/>
          <w:sz w:val="20"/>
          <w:szCs w:val="20"/>
          <w:lang w:val="vi-VN" w:eastAsia="en-US"/>
        </w:rPr>
        <w:t>1001</w:t>
      </w:r>
    </w:p>
    <w:p w14:paraId="75428497" w14:textId="3E305A8D" w:rsidR="008D247C" w:rsidRDefault="009813FC" w:rsidP="00DE069D">
      <w:pPr>
        <w:pStyle w:val="ListParagraph"/>
        <w:rPr>
          <w:rFonts w:ascii="Arial" w:eastAsia="Times New Roman" w:hAnsi="Arial" w:cs="Arial"/>
          <w:sz w:val="20"/>
          <w:szCs w:val="20"/>
          <w:lang w:val="vi-VN" w:eastAsia="en-US"/>
        </w:rPr>
      </w:pPr>
      <w:r w:rsidRPr="009813FC">
        <w:rPr>
          <w:noProof/>
        </w:rPr>
        <w:drawing>
          <wp:inline distT="0" distB="0" distL="0" distR="0" wp14:anchorId="6DA83DE6" wp14:editId="37A21769">
            <wp:extent cx="4274820" cy="1836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96A51" w14:textId="0B6CACB9" w:rsidR="009813FC" w:rsidRPr="008D247C" w:rsidRDefault="008D247C" w:rsidP="008D247C">
      <w:pPr>
        <w:rPr>
          <w:rFonts w:ascii="Arial" w:eastAsia="Times New Roman" w:hAnsi="Arial" w:cs="Arial"/>
          <w:sz w:val="20"/>
          <w:szCs w:val="20"/>
          <w:lang w:val="vi-VN" w:eastAsia="en-US"/>
        </w:rPr>
      </w:pPr>
      <w:r>
        <w:rPr>
          <w:rFonts w:ascii="Arial" w:eastAsia="Times New Roman" w:hAnsi="Arial" w:cs="Arial"/>
          <w:sz w:val="20"/>
          <w:szCs w:val="20"/>
          <w:lang w:val="vi-VN" w:eastAsia="en-US"/>
        </w:rPr>
        <w:br w:type="page"/>
      </w:r>
    </w:p>
    <w:p w14:paraId="1962F4B4" w14:textId="77777777" w:rsidR="00F00AD1" w:rsidRPr="00855982" w:rsidRDefault="00F00AD1" w:rsidP="00F00AD1">
      <w:pPr>
        <w:pStyle w:val="Heading1"/>
      </w:pPr>
      <w:r>
        <w:lastRenderedPageBreak/>
        <w:t>Bài tập 2</w:t>
      </w:r>
    </w:p>
    <w:p w14:paraId="045260C1" w14:textId="77777777" w:rsidR="00F00AD1" w:rsidRDefault="00D768EA" w:rsidP="00345AE5">
      <w:r>
        <w:t xml:space="preserve">Cho </w:t>
      </w:r>
      <w:r w:rsidR="005870B7">
        <w:t>PC=4096, $s1=234, $s2=345, $s3=456. Chạy từng bước cách lệnh sau:</w:t>
      </w:r>
    </w:p>
    <w:p w14:paraId="67568AE7" w14:textId="77777777" w:rsidR="005870B7" w:rsidRDefault="005870B7" w:rsidP="00345AE5">
      <w:r w:rsidRPr="005870B7">
        <w:t>•</w:t>
      </w:r>
      <w:r w:rsidRPr="005870B7">
        <w:tab/>
        <w:t>addu $</w:t>
      </w:r>
      <w:r>
        <w:t>s</w:t>
      </w:r>
      <w:proofErr w:type="gramStart"/>
      <w:r w:rsidRPr="005870B7">
        <w:t>1,$</w:t>
      </w:r>
      <w:proofErr w:type="gramEnd"/>
      <w:r>
        <w:t>s</w:t>
      </w:r>
      <w:r w:rsidRPr="005870B7">
        <w:t>2,$</w:t>
      </w:r>
      <w:r>
        <w:t>s</w:t>
      </w:r>
      <w:r w:rsidRPr="005870B7">
        <w:t>3</w:t>
      </w:r>
    </w:p>
    <w:p w14:paraId="7E1BA1FF" w14:textId="77777777" w:rsidR="005870B7" w:rsidRDefault="005870B7" w:rsidP="00345AE5">
      <w:r w:rsidRPr="005870B7">
        <w:t>•</w:t>
      </w:r>
      <w:r w:rsidRPr="005870B7">
        <w:tab/>
        <w:t>andi $</w:t>
      </w:r>
      <w:r>
        <w:t>s</w:t>
      </w:r>
      <w:proofErr w:type="gramStart"/>
      <w:r w:rsidRPr="005870B7">
        <w:t>1,$</w:t>
      </w:r>
      <w:proofErr w:type="gramEnd"/>
      <w:r>
        <w:t>s</w:t>
      </w:r>
      <w:r w:rsidRPr="005870B7">
        <w:t>2,100</w:t>
      </w:r>
    </w:p>
    <w:p w14:paraId="0522AAED" w14:textId="77777777" w:rsidR="005870B7" w:rsidRDefault="005870B7" w:rsidP="00345AE5">
      <w:r w:rsidRPr="005870B7">
        <w:t>•</w:t>
      </w:r>
      <w:r w:rsidRPr="005870B7">
        <w:tab/>
        <w:t>addiu $</w:t>
      </w:r>
      <w:r>
        <w:t>s</w:t>
      </w:r>
      <w:proofErr w:type="gramStart"/>
      <w:r w:rsidRPr="005870B7">
        <w:t>1,$</w:t>
      </w:r>
      <w:proofErr w:type="gramEnd"/>
      <w:r>
        <w:t>s</w:t>
      </w:r>
      <w:r w:rsidRPr="005870B7">
        <w:t>2,-100</w:t>
      </w:r>
    </w:p>
    <w:p w14:paraId="1E04002B" w14:textId="77777777" w:rsidR="005870B7" w:rsidRDefault="005870B7" w:rsidP="00345AE5">
      <w:r w:rsidRPr="005870B7">
        <w:t>•</w:t>
      </w:r>
      <w:r w:rsidRPr="005870B7">
        <w:tab/>
        <w:t>addi $</w:t>
      </w:r>
      <w:r>
        <w:t>s</w:t>
      </w:r>
      <w:proofErr w:type="gramStart"/>
      <w:r w:rsidRPr="005870B7">
        <w:t>1,$</w:t>
      </w:r>
      <w:proofErr w:type="gramEnd"/>
      <w:r>
        <w:t>s</w:t>
      </w:r>
      <w:r w:rsidRPr="005870B7">
        <w:t>2,-100</w:t>
      </w:r>
    </w:p>
    <w:p w14:paraId="1A8742B2" w14:textId="77777777" w:rsidR="005870B7" w:rsidRDefault="00175A44" w:rsidP="00345AE5">
      <w:r w:rsidRPr="00175A44">
        <w:t>•</w:t>
      </w:r>
      <w:r w:rsidRPr="00175A44">
        <w:tab/>
        <w:t>bne $</w:t>
      </w:r>
      <w:r>
        <w:t>s</w:t>
      </w:r>
      <w:proofErr w:type="gramStart"/>
      <w:r w:rsidRPr="00175A44">
        <w:t>1,$</w:t>
      </w:r>
      <w:proofErr w:type="gramEnd"/>
      <w:r>
        <w:t>s</w:t>
      </w:r>
      <w:r w:rsidRPr="00175A44">
        <w:t>2,</w:t>
      </w:r>
      <w:r>
        <w:t>12</w:t>
      </w:r>
    </w:p>
    <w:p w14:paraId="52166EAB" w14:textId="77777777" w:rsidR="00175A44" w:rsidRDefault="00175A44" w:rsidP="00345AE5">
      <w:r w:rsidRPr="00175A44">
        <w:t>•</w:t>
      </w:r>
      <w:r w:rsidRPr="00175A44">
        <w:tab/>
        <w:t>sw $</w:t>
      </w:r>
      <w:r>
        <w:t>s</w:t>
      </w:r>
      <w:proofErr w:type="gramStart"/>
      <w:r w:rsidRPr="00175A44">
        <w:t>1,-</w:t>
      </w:r>
      <w:proofErr w:type="gramEnd"/>
      <w:r w:rsidRPr="00175A44">
        <w:t>100($</w:t>
      </w:r>
      <w:r>
        <w:t>s</w:t>
      </w:r>
      <w:r w:rsidRPr="00175A44">
        <w:t>2)</w:t>
      </w:r>
    </w:p>
    <w:p w14:paraId="41A08551" w14:textId="77777777" w:rsidR="00175A44" w:rsidRDefault="00175A44" w:rsidP="00345AE5">
      <w:r w:rsidRPr="00175A44">
        <w:t>•</w:t>
      </w:r>
      <w:r w:rsidRPr="00175A44">
        <w:tab/>
        <w:t>sub $</w:t>
      </w:r>
      <w:r>
        <w:t>s</w:t>
      </w:r>
      <w:proofErr w:type="gramStart"/>
      <w:r w:rsidRPr="00175A44">
        <w:t>1,$</w:t>
      </w:r>
      <w:proofErr w:type="gramEnd"/>
      <w:r>
        <w:t>s</w:t>
      </w:r>
      <w:r w:rsidRPr="00175A44">
        <w:t>2,$</w:t>
      </w:r>
      <w:r>
        <w:t>s</w:t>
      </w:r>
      <w:r w:rsidRPr="00175A44">
        <w:t>3</w:t>
      </w:r>
    </w:p>
    <w:p w14:paraId="46273D2E" w14:textId="77777777" w:rsidR="00175A44" w:rsidRDefault="00175A44" w:rsidP="00345AE5">
      <w:r w:rsidRPr="00175A44">
        <w:t>•</w:t>
      </w:r>
      <w:r w:rsidRPr="00175A44">
        <w:tab/>
      </w:r>
      <w:r>
        <w:t>j 234</w:t>
      </w:r>
    </w:p>
    <w:p w14:paraId="6A62F5DC" w14:textId="10DD3202" w:rsidR="00032428" w:rsidRDefault="00032428" w:rsidP="00345AE5">
      <w:r w:rsidRPr="00032428">
        <w:t>•</w:t>
      </w:r>
      <w:r w:rsidRPr="00032428">
        <w:tab/>
        <w:t>xor $</w:t>
      </w:r>
      <w:r>
        <w:t>s</w:t>
      </w:r>
      <w:proofErr w:type="gramStart"/>
      <w:r w:rsidRPr="00032428">
        <w:t>1,$</w:t>
      </w:r>
      <w:proofErr w:type="gramEnd"/>
      <w:r>
        <w:t>s</w:t>
      </w:r>
      <w:r w:rsidRPr="00032428">
        <w:t>2,$</w:t>
      </w:r>
      <w:r>
        <w:t>s</w:t>
      </w:r>
      <w:r w:rsidRPr="00032428">
        <w:t>3</w:t>
      </w:r>
    </w:p>
    <w:p w14:paraId="10D426AF" w14:textId="35DCC4A4" w:rsidR="008D247C" w:rsidRDefault="008D247C" w:rsidP="00345AE5"/>
    <w:p w14:paraId="5B0F5B61" w14:textId="77777777" w:rsidR="008D247C" w:rsidRDefault="008D247C" w:rsidP="008D24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 addu $s</w:t>
      </w:r>
      <w:proofErr w:type="gramStart"/>
      <w:r>
        <w:rPr>
          <w:rFonts w:ascii="Times New Roman" w:hAnsi="Times New Roman" w:cs="Times New Roman"/>
          <w:sz w:val="26"/>
          <w:szCs w:val="26"/>
        </w:rPr>
        <w:t>1,$</w:t>
      </w:r>
      <w:proofErr w:type="gramEnd"/>
      <w:r>
        <w:rPr>
          <w:rFonts w:ascii="Times New Roman" w:hAnsi="Times New Roman" w:cs="Times New Roman"/>
          <w:sz w:val="26"/>
          <w:szCs w:val="26"/>
        </w:rPr>
        <w:t>s2,$s3</w:t>
      </w:r>
    </w:p>
    <w:p w14:paraId="773183D5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*addu $s</w:t>
      </w:r>
      <w:proofErr w:type="gramStart"/>
      <w:r>
        <w:rPr>
          <w:rFonts w:ascii="Times New Roman" w:hAnsi="Times New Roman" w:cs="Times New Roman"/>
          <w:sz w:val="26"/>
          <w:szCs w:val="26"/>
        </w:rPr>
        <w:t>1,$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s2,$s3           </w:t>
      </w:r>
    </w:p>
    <w:p w14:paraId="419B7C4A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$s1=$s2+$s3</w:t>
      </w:r>
    </w:p>
    <w:p w14:paraId="04FBEABE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15-11]=rd=$s1; IR[20-16]=rt=$s3; IR[25-21]=rs=$s2;</w:t>
      </w:r>
    </w:p>
    <w:p w14:paraId="4F6935EB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IF: IR=MEM[PC]=</w:t>
      </w:r>
      <w:proofErr w:type="gramStart"/>
      <w:r>
        <w:rPr>
          <w:rFonts w:ascii="Times New Roman" w:hAnsi="Times New Roman" w:cs="Times New Roman"/>
          <w:sz w:val="26"/>
          <w:szCs w:val="26"/>
        </w:rPr>
        <w:t>MEM[</w:t>
      </w:r>
      <w:proofErr w:type="gramEnd"/>
      <w:r>
        <w:rPr>
          <w:rFonts w:ascii="Times New Roman" w:hAnsi="Times New Roman" w:cs="Times New Roman"/>
          <w:sz w:val="26"/>
          <w:szCs w:val="26"/>
        </w:rPr>
        <w:t>4096];PC=PC+4=4100</w:t>
      </w:r>
    </w:p>
    <w:p w14:paraId="1246495F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ID: A=</w:t>
      </w:r>
      <w:proofErr w:type="gramStart"/>
      <w:r>
        <w:rPr>
          <w:rFonts w:ascii="Times New Roman" w:hAnsi="Times New Roman" w:cs="Times New Roman"/>
          <w:sz w:val="26"/>
          <w:szCs w:val="26"/>
        </w:rPr>
        <w:t>Reg[</w:t>
      </w:r>
      <w:proofErr w:type="gramEnd"/>
      <w:r>
        <w:rPr>
          <w:rFonts w:ascii="Times New Roman" w:hAnsi="Times New Roman" w:cs="Times New Roman"/>
          <w:sz w:val="26"/>
          <w:szCs w:val="26"/>
        </w:rPr>
        <w:t>IR[25-21]]=$s2=345;B=Reg[IR[20-16]=$s3=456;</w:t>
      </w:r>
    </w:p>
    <w:p w14:paraId="2D79828D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ALUOut=PC+SE(</w:t>
      </w: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15-0]&lt;&lt;2);</w:t>
      </w:r>
    </w:p>
    <w:p w14:paraId="2992282D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EX:ALUOut</w:t>
      </w:r>
      <w:proofErr w:type="gramEnd"/>
      <w:r>
        <w:rPr>
          <w:rFonts w:ascii="Times New Roman" w:hAnsi="Times New Roman" w:cs="Times New Roman"/>
          <w:sz w:val="26"/>
          <w:szCs w:val="26"/>
        </w:rPr>
        <w:t>=A+B=345+456=801</w:t>
      </w:r>
    </w:p>
    <w:p w14:paraId="671C0EBA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MEM:Reg</w:t>
      </w:r>
      <w:proofErr w:type="gramEnd"/>
      <w:r>
        <w:rPr>
          <w:rFonts w:ascii="Times New Roman" w:hAnsi="Times New Roman" w:cs="Times New Roman"/>
          <w:sz w:val="26"/>
          <w:szCs w:val="26"/>
        </w:rPr>
        <w:t>[IR[15-11]=ALUOut=&gt;$s1=ALUOut=801</w:t>
      </w:r>
    </w:p>
    <w:p w14:paraId="3A6DE13E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</w:p>
    <w:p w14:paraId="2466E20A" w14:textId="77777777" w:rsidR="008D247C" w:rsidRDefault="008D247C" w:rsidP="008D24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 andi $s</w:t>
      </w:r>
      <w:proofErr w:type="gramStart"/>
      <w:r>
        <w:rPr>
          <w:rFonts w:ascii="Times New Roman" w:hAnsi="Times New Roman" w:cs="Times New Roman"/>
          <w:sz w:val="26"/>
          <w:szCs w:val="26"/>
        </w:rPr>
        <w:t>1,$</w:t>
      </w:r>
      <w:proofErr w:type="gramEnd"/>
      <w:r>
        <w:rPr>
          <w:rFonts w:ascii="Times New Roman" w:hAnsi="Times New Roman" w:cs="Times New Roman"/>
          <w:sz w:val="26"/>
          <w:szCs w:val="26"/>
        </w:rPr>
        <w:t>s2,100</w:t>
      </w:r>
    </w:p>
    <w:p w14:paraId="19FA5D4C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andi $s</w:t>
      </w:r>
      <w:proofErr w:type="gramStart"/>
      <w:r>
        <w:rPr>
          <w:rFonts w:ascii="Times New Roman" w:hAnsi="Times New Roman" w:cs="Times New Roman"/>
          <w:sz w:val="26"/>
          <w:szCs w:val="26"/>
        </w:rPr>
        <w:t>1,$</w:t>
      </w:r>
      <w:proofErr w:type="gramEnd"/>
      <w:r>
        <w:rPr>
          <w:rFonts w:ascii="Times New Roman" w:hAnsi="Times New Roman" w:cs="Times New Roman"/>
          <w:sz w:val="26"/>
          <w:szCs w:val="26"/>
        </w:rPr>
        <w:t>s2,100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4D9E0E9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$s1=$s2+100  </w:t>
      </w:r>
    </w:p>
    <w:p w14:paraId="25961C3E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15-11]=rd=$s1=17;IR[25-21]=rs=$s2=18;</w:t>
      </w:r>
    </w:p>
    <w:p w14:paraId="0AC648F3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IF: IR=MEM[PC]=</w:t>
      </w:r>
      <w:proofErr w:type="gramStart"/>
      <w:r>
        <w:rPr>
          <w:rFonts w:ascii="Times New Roman" w:hAnsi="Times New Roman" w:cs="Times New Roman"/>
          <w:sz w:val="26"/>
          <w:szCs w:val="26"/>
        </w:rPr>
        <w:t>MEM[</w:t>
      </w:r>
      <w:proofErr w:type="gramEnd"/>
      <w:r>
        <w:rPr>
          <w:rFonts w:ascii="Times New Roman" w:hAnsi="Times New Roman" w:cs="Times New Roman"/>
          <w:sz w:val="26"/>
          <w:szCs w:val="26"/>
        </w:rPr>
        <w:t>4096];PC=PC+4=4104</w:t>
      </w:r>
    </w:p>
    <w:p w14:paraId="73E93E42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ID: A=</w:t>
      </w:r>
      <w:proofErr w:type="gramStart"/>
      <w:r>
        <w:rPr>
          <w:rFonts w:ascii="Times New Roman" w:hAnsi="Times New Roman" w:cs="Times New Roman"/>
          <w:sz w:val="26"/>
          <w:szCs w:val="26"/>
        </w:rPr>
        <w:t>Reg[</w:t>
      </w:r>
      <w:proofErr w:type="gramEnd"/>
      <w:r>
        <w:rPr>
          <w:rFonts w:ascii="Times New Roman" w:hAnsi="Times New Roman" w:cs="Times New Roman"/>
          <w:sz w:val="26"/>
          <w:szCs w:val="26"/>
        </w:rPr>
        <w:t>IR[25-21]]=$s2=345;B=$s3=100;</w:t>
      </w:r>
    </w:p>
    <w:p w14:paraId="56065BB7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ALUOut=PC+SE(</w:t>
      </w: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15-0]&lt;&lt;2);</w:t>
      </w:r>
    </w:p>
    <w:p w14:paraId="4CF9717E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EX:ALUOut</w:t>
      </w:r>
      <w:proofErr w:type="gramEnd"/>
      <w:r>
        <w:rPr>
          <w:rFonts w:ascii="Times New Roman" w:hAnsi="Times New Roman" w:cs="Times New Roman"/>
          <w:sz w:val="26"/>
          <w:szCs w:val="26"/>
        </w:rPr>
        <w:t>=A+B=445</w:t>
      </w:r>
    </w:p>
    <w:p w14:paraId="1883CBD6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MEM: </w:t>
      </w:r>
      <w:proofErr w:type="gramStart"/>
      <w:r>
        <w:rPr>
          <w:rFonts w:ascii="Times New Roman" w:hAnsi="Times New Roman" w:cs="Times New Roman"/>
          <w:sz w:val="26"/>
          <w:szCs w:val="26"/>
        </w:rPr>
        <w:t>Reg[</w:t>
      </w:r>
      <w:proofErr w:type="gramEnd"/>
      <w:r>
        <w:rPr>
          <w:rFonts w:ascii="Times New Roman" w:hAnsi="Times New Roman" w:cs="Times New Roman"/>
          <w:sz w:val="26"/>
          <w:szCs w:val="26"/>
        </w:rPr>
        <w:t>IR[15-11]=ALUOut=&gt;$s1=ALUOut=445</w:t>
      </w:r>
    </w:p>
    <w:p w14:paraId="132F9B26" w14:textId="77777777" w:rsidR="008D247C" w:rsidRDefault="008D247C" w:rsidP="008D247C">
      <w:pPr>
        <w:rPr>
          <w:rFonts w:ascii="Times New Roman" w:hAnsi="Times New Roman" w:cs="Times New Roman"/>
          <w:sz w:val="26"/>
          <w:szCs w:val="26"/>
        </w:rPr>
      </w:pPr>
    </w:p>
    <w:p w14:paraId="245FC272" w14:textId="77777777" w:rsidR="008D247C" w:rsidRDefault="008D247C" w:rsidP="008D24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 addiu $s</w:t>
      </w:r>
      <w:proofErr w:type="gramStart"/>
      <w:r>
        <w:rPr>
          <w:rFonts w:ascii="Times New Roman" w:hAnsi="Times New Roman" w:cs="Times New Roman"/>
          <w:sz w:val="26"/>
          <w:szCs w:val="26"/>
        </w:rPr>
        <w:t>1,$</w:t>
      </w:r>
      <w:proofErr w:type="gramEnd"/>
      <w:r>
        <w:rPr>
          <w:rFonts w:ascii="Times New Roman" w:hAnsi="Times New Roman" w:cs="Times New Roman"/>
          <w:sz w:val="26"/>
          <w:szCs w:val="26"/>
        </w:rPr>
        <w:t>s2,-100</w:t>
      </w:r>
    </w:p>
    <w:p w14:paraId="08B34764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*addiu $s</w:t>
      </w:r>
      <w:proofErr w:type="gramStart"/>
      <w:r>
        <w:rPr>
          <w:rFonts w:ascii="Times New Roman" w:hAnsi="Times New Roman" w:cs="Times New Roman"/>
          <w:sz w:val="26"/>
          <w:szCs w:val="26"/>
        </w:rPr>
        <w:t>1,$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s2,-100            </w:t>
      </w:r>
    </w:p>
    <w:p w14:paraId="60C66EBD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$s1=$s2+(-100)</w:t>
      </w:r>
    </w:p>
    <w:p w14:paraId="37933755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15-11]=rd=$s1=17;IR[25-21]=rs=$s2=18;</w:t>
      </w:r>
    </w:p>
    <w:p w14:paraId="25BE7639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IF: IR=MEM[PC]=</w:t>
      </w:r>
      <w:proofErr w:type="gramStart"/>
      <w:r>
        <w:rPr>
          <w:rFonts w:ascii="Times New Roman" w:hAnsi="Times New Roman" w:cs="Times New Roman"/>
          <w:sz w:val="26"/>
          <w:szCs w:val="26"/>
        </w:rPr>
        <w:t>MEM[</w:t>
      </w:r>
      <w:proofErr w:type="gramEnd"/>
      <w:r>
        <w:rPr>
          <w:rFonts w:ascii="Times New Roman" w:hAnsi="Times New Roman" w:cs="Times New Roman"/>
          <w:sz w:val="26"/>
          <w:szCs w:val="26"/>
        </w:rPr>
        <w:t>4096];PC=PC+4=4108</w:t>
      </w:r>
    </w:p>
    <w:p w14:paraId="16CA20FB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ID: A=</w:t>
      </w:r>
      <w:proofErr w:type="gramStart"/>
      <w:r>
        <w:rPr>
          <w:rFonts w:ascii="Times New Roman" w:hAnsi="Times New Roman" w:cs="Times New Roman"/>
          <w:sz w:val="26"/>
          <w:szCs w:val="26"/>
        </w:rPr>
        <w:t>Reg[</w:t>
      </w:r>
      <w:proofErr w:type="gramEnd"/>
      <w:r>
        <w:rPr>
          <w:rFonts w:ascii="Times New Roman" w:hAnsi="Times New Roman" w:cs="Times New Roman"/>
          <w:sz w:val="26"/>
          <w:szCs w:val="26"/>
        </w:rPr>
        <w:t>IR[25-21]]=$s2=345;B=$s3=-100;</w:t>
      </w:r>
    </w:p>
    <w:p w14:paraId="63600078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ALUOut=PC+SE(</w:t>
      </w: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15-0]&lt;&lt;2);</w:t>
      </w:r>
    </w:p>
    <w:p w14:paraId="74FED9C7" w14:textId="77777777" w:rsidR="008D247C" w:rsidRDefault="008D247C" w:rsidP="008D247C">
      <w:pPr>
        <w:ind w:left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EX:ALUOut</w:t>
      </w:r>
      <w:proofErr w:type="gramEnd"/>
      <w:r>
        <w:rPr>
          <w:rFonts w:ascii="Times New Roman" w:hAnsi="Times New Roman" w:cs="Times New Roman"/>
          <w:sz w:val="26"/>
          <w:szCs w:val="26"/>
        </w:rPr>
        <w:t>=A+B=345</w:t>
      </w:r>
    </w:p>
    <w:p w14:paraId="6FF58D7E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MEM: </w:t>
      </w:r>
      <w:proofErr w:type="gramStart"/>
      <w:r>
        <w:rPr>
          <w:rFonts w:ascii="Times New Roman" w:hAnsi="Times New Roman" w:cs="Times New Roman"/>
          <w:sz w:val="26"/>
          <w:szCs w:val="26"/>
        </w:rPr>
        <w:t>Reg[</w:t>
      </w:r>
      <w:proofErr w:type="gramEnd"/>
      <w:r>
        <w:rPr>
          <w:rFonts w:ascii="Times New Roman" w:hAnsi="Times New Roman" w:cs="Times New Roman"/>
          <w:sz w:val="26"/>
          <w:szCs w:val="26"/>
        </w:rPr>
        <w:t>IR[15-11]=ALUOut=&gt;$s1=ALUOut=345</w:t>
      </w:r>
    </w:p>
    <w:p w14:paraId="3A4211AF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</w:p>
    <w:p w14:paraId="13AD4A9B" w14:textId="77777777" w:rsidR="008D247C" w:rsidRDefault="008D247C" w:rsidP="008D24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 addi $s</w:t>
      </w:r>
      <w:proofErr w:type="gramStart"/>
      <w:r>
        <w:rPr>
          <w:rFonts w:ascii="Times New Roman" w:hAnsi="Times New Roman" w:cs="Times New Roman"/>
          <w:sz w:val="26"/>
          <w:szCs w:val="26"/>
        </w:rPr>
        <w:t>1,$</w:t>
      </w:r>
      <w:proofErr w:type="gramEnd"/>
      <w:r>
        <w:rPr>
          <w:rFonts w:ascii="Times New Roman" w:hAnsi="Times New Roman" w:cs="Times New Roman"/>
          <w:sz w:val="26"/>
          <w:szCs w:val="26"/>
        </w:rPr>
        <w:t>s2,-100</w:t>
      </w:r>
    </w:p>
    <w:p w14:paraId="7A13E297" w14:textId="77777777" w:rsidR="008D247C" w:rsidRDefault="008D247C" w:rsidP="008D24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*addi $s</w:t>
      </w:r>
      <w:proofErr w:type="gramStart"/>
      <w:r>
        <w:rPr>
          <w:rFonts w:ascii="Times New Roman" w:hAnsi="Times New Roman" w:cs="Times New Roman"/>
          <w:sz w:val="26"/>
          <w:szCs w:val="26"/>
        </w:rPr>
        <w:t>1,$</w:t>
      </w:r>
      <w:proofErr w:type="gramEnd"/>
      <w:r>
        <w:rPr>
          <w:rFonts w:ascii="Times New Roman" w:hAnsi="Times New Roman" w:cs="Times New Roman"/>
          <w:sz w:val="26"/>
          <w:szCs w:val="26"/>
        </w:rPr>
        <w:t>s2,-100</w:t>
      </w:r>
    </w:p>
    <w:p w14:paraId="67E8A33A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$s1=$s2+(-100)</w:t>
      </w:r>
    </w:p>
    <w:p w14:paraId="62CAE952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15-11]=rd=$s1=17;IR[25-21]=rs=$s2=18;</w:t>
      </w:r>
    </w:p>
    <w:p w14:paraId="1D65D54B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IF: IR=MEM[PC]=</w:t>
      </w:r>
      <w:proofErr w:type="gramStart"/>
      <w:r>
        <w:rPr>
          <w:rFonts w:ascii="Times New Roman" w:hAnsi="Times New Roman" w:cs="Times New Roman"/>
          <w:sz w:val="26"/>
          <w:szCs w:val="26"/>
        </w:rPr>
        <w:t>MEM[</w:t>
      </w:r>
      <w:proofErr w:type="gramEnd"/>
      <w:r>
        <w:rPr>
          <w:rFonts w:ascii="Times New Roman" w:hAnsi="Times New Roman" w:cs="Times New Roman"/>
          <w:sz w:val="26"/>
          <w:szCs w:val="26"/>
        </w:rPr>
        <w:t>4096];PC=PC+4=4112</w:t>
      </w:r>
    </w:p>
    <w:p w14:paraId="66B4644D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ID: A=</w:t>
      </w:r>
      <w:proofErr w:type="gramStart"/>
      <w:r>
        <w:rPr>
          <w:rFonts w:ascii="Times New Roman" w:hAnsi="Times New Roman" w:cs="Times New Roman"/>
          <w:sz w:val="26"/>
          <w:szCs w:val="26"/>
        </w:rPr>
        <w:t>Reg[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IR[25-21]]=$s2=345;B=$s3=-100; </w:t>
      </w:r>
    </w:p>
    <w:p w14:paraId="3178D7CF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ALUOut=PC+SE(</w:t>
      </w: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15-0]&lt;&lt;2);</w:t>
      </w:r>
    </w:p>
    <w:p w14:paraId="03FBE104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EX:ALUOut</w:t>
      </w:r>
      <w:proofErr w:type="gramEnd"/>
      <w:r>
        <w:rPr>
          <w:rFonts w:ascii="Times New Roman" w:hAnsi="Times New Roman" w:cs="Times New Roman"/>
          <w:sz w:val="26"/>
          <w:szCs w:val="26"/>
        </w:rPr>
        <w:t>=A+B=245</w:t>
      </w:r>
    </w:p>
    <w:p w14:paraId="70F40E7F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MEM: </w:t>
      </w:r>
      <w:proofErr w:type="gramStart"/>
      <w:r>
        <w:rPr>
          <w:rFonts w:ascii="Times New Roman" w:hAnsi="Times New Roman" w:cs="Times New Roman"/>
          <w:sz w:val="26"/>
          <w:szCs w:val="26"/>
        </w:rPr>
        <w:t>Reg[</w:t>
      </w:r>
      <w:proofErr w:type="gramEnd"/>
      <w:r>
        <w:rPr>
          <w:rFonts w:ascii="Times New Roman" w:hAnsi="Times New Roman" w:cs="Times New Roman"/>
          <w:sz w:val="26"/>
          <w:szCs w:val="26"/>
        </w:rPr>
        <w:t>IR[15-11]=ALUOut=&gt;$s1=ALUOut=245</w:t>
      </w:r>
    </w:p>
    <w:p w14:paraId="5DDD193E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</w:p>
    <w:p w14:paraId="061E4A26" w14:textId="77777777" w:rsidR="008D247C" w:rsidRDefault="008D247C" w:rsidP="008D24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 bne $s</w:t>
      </w:r>
      <w:proofErr w:type="gramStart"/>
      <w:r>
        <w:rPr>
          <w:rFonts w:ascii="Times New Roman" w:hAnsi="Times New Roman" w:cs="Times New Roman"/>
          <w:sz w:val="26"/>
          <w:szCs w:val="26"/>
        </w:rPr>
        <w:t>1,$</w:t>
      </w:r>
      <w:proofErr w:type="gramEnd"/>
      <w:r>
        <w:rPr>
          <w:rFonts w:ascii="Times New Roman" w:hAnsi="Times New Roman" w:cs="Times New Roman"/>
          <w:sz w:val="26"/>
          <w:szCs w:val="26"/>
        </w:rPr>
        <w:t>s2,12</w:t>
      </w:r>
    </w:p>
    <w:p w14:paraId="530F597D" w14:textId="77777777" w:rsidR="008D247C" w:rsidRDefault="008D247C" w:rsidP="008D24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*bne $s</w:t>
      </w:r>
      <w:proofErr w:type="gramStart"/>
      <w:r>
        <w:rPr>
          <w:rFonts w:ascii="Times New Roman" w:hAnsi="Times New Roman" w:cs="Times New Roman"/>
          <w:sz w:val="26"/>
          <w:szCs w:val="26"/>
        </w:rPr>
        <w:t>1,$</w:t>
      </w:r>
      <w:proofErr w:type="gramEnd"/>
      <w:r>
        <w:rPr>
          <w:rFonts w:ascii="Times New Roman" w:hAnsi="Times New Roman" w:cs="Times New Roman"/>
          <w:sz w:val="26"/>
          <w:szCs w:val="26"/>
        </w:rPr>
        <w:t>s2,12</w:t>
      </w:r>
    </w:p>
    <w:p w14:paraId="0EE8E768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if $s</w:t>
      </w:r>
      <w:proofErr w:type="gramStart"/>
      <w:r>
        <w:rPr>
          <w:rFonts w:ascii="Times New Roman" w:hAnsi="Times New Roman" w:cs="Times New Roman"/>
          <w:sz w:val="26"/>
          <w:szCs w:val="26"/>
        </w:rPr>
        <w:t>1!=</w:t>
      </w:r>
      <w:proofErr w:type="gramEnd"/>
      <w:r>
        <w:rPr>
          <w:rFonts w:ascii="Times New Roman" w:hAnsi="Times New Roman" w:cs="Times New Roman"/>
          <w:sz w:val="26"/>
          <w:szCs w:val="26"/>
        </w:rPr>
        <w:t>$s2 goto Lab1</w:t>
      </w:r>
    </w:p>
    <w:p w14:paraId="18022FD7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15-0]=Offset=12;IR[25-21]=rs=$s1;IR[20-16]=$s2;</w:t>
      </w:r>
    </w:p>
    <w:p w14:paraId="26F20148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IF: IR=MEM[PC]=</w:t>
      </w:r>
      <w:proofErr w:type="gramStart"/>
      <w:r>
        <w:rPr>
          <w:rFonts w:ascii="Times New Roman" w:hAnsi="Times New Roman" w:cs="Times New Roman"/>
          <w:sz w:val="26"/>
          <w:szCs w:val="26"/>
        </w:rPr>
        <w:t>MEM[</w:t>
      </w:r>
      <w:proofErr w:type="gramEnd"/>
      <w:r>
        <w:rPr>
          <w:rFonts w:ascii="Times New Roman" w:hAnsi="Times New Roman" w:cs="Times New Roman"/>
          <w:sz w:val="26"/>
          <w:szCs w:val="26"/>
        </w:rPr>
        <w:t>4096];PC=PC+4=4116</w:t>
      </w:r>
    </w:p>
    <w:p w14:paraId="2D27E726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ID: A=</w:t>
      </w:r>
      <w:proofErr w:type="gramStart"/>
      <w:r>
        <w:rPr>
          <w:rFonts w:ascii="Times New Roman" w:hAnsi="Times New Roman" w:cs="Times New Roman"/>
          <w:sz w:val="26"/>
          <w:szCs w:val="26"/>
        </w:rPr>
        <w:t>Reg[</w:t>
      </w:r>
      <w:proofErr w:type="gramEnd"/>
      <w:r>
        <w:rPr>
          <w:rFonts w:ascii="Times New Roman" w:hAnsi="Times New Roman" w:cs="Times New Roman"/>
          <w:sz w:val="26"/>
          <w:szCs w:val="26"/>
        </w:rPr>
        <w:t>IR[25-21]]=$s1=245;B=Reg[IR[20-16]]=$s2=345</w:t>
      </w:r>
    </w:p>
    <w:p w14:paraId="6EDB54EC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ALUOut=PC+SE(</w:t>
      </w: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15-0]&lt;&lt;2)=4116+48=4164</w:t>
      </w:r>
    </w:p>
    <w:p w14:paraId="6F55E3CF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EX: if (</w:t>
      </w:r>
      <w:proofErr w:type="gramStart"/>
      <w:r>
        <w:rPr>
          <w:rFonts w:ascii="Times New Roman" w:hAnsi="Times New Roman" w:cs="Times New Roman"/>
          <w:sz w:val="26"/>
          <w:szCs w:val="26"/>
        </w:rPr>
        <w:t>A!=</w:t>
      </w:r>
      <w:proofErr w:type="gramEnd"/>
      <w:r>
        <w:rPr>
          <w:rFonts w:ascii="Times New Roman" w:hAnsi="Times New Roman" w:cs="Times New Roman"/>
          <w:sz w:val="26"/>
          <w:szCs w:val="26"/>
        </w:rPr>
        <w:t>B) PC=ALUOut=4164;Since A!=B then PC=ALUOut=4164</w:t>
      </w:r>
    </w:p>
    <w:p w14:paraId="4D1162A0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</w:p>
    <w:p w14:paraId="2F0179A7" w14:textId="77777777" w:rsidR="008D247C" w:rsidRDefault="008D247C" w:rsidP="008D24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•sw $s</w:t>
      </w:r>
      <w:proofErr w:type="gramStart"/>
      <w:r>
        <w:rPr>
          <w:rFonts w:ascii="Times New Roman" w:hAnsi="Times New Roman" w:cs="Times New Roman"/>
          <w:sz w:val="26"/>
          <w:szCs w:val="26"/>
        </w:rPr>
        <w:t>1,-</w:t>
      </w:r>
      <w:proofErr w:type="gramEnd"/>
      <w:r>
        <w:rPr>
          <w:rFonts w:ascii="Times New Roman" w:hAnsi="Times New Roman" w:cs="Times New Roman"/>
          <w:sz w:val="26"/>
          <w:szCs w:val="26"/>
        </w:rPr>
        <w:t>100($s2)</w:t>
      </w:r>
    </w:p>
    <w:p w14:paraId="66A4DA3A" w14:textId="77777777" w:rsidR="008D247C" w:rsidRDefault="008D247C" w:rsidP="008D24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*sw $s</w:t>
      </w:r>
      <w:proofErr w:type="gramStart"/>
      <w:r>
        <w:rPr>
          <w:rFonts w:ascii="Times New Roman" w:hAnsi="Times New Roman" w:cs="Times New Roman"/>
          <w:sz w:val="26"/>
          <w:szCs w:val="26"/>
        </w:rPr>
        <w:t>1,-</w:t>
      </w:r>
      <w:proofErr w:type="gramEnd"/>
      <w:r>
        <w:rPr>
          <w:rFonts w:ascii="Times New Roman" w:hAnsi="Times New Roman" w:cs="Times New Roman"/>
          <w:sz w:val="26"/>
          <w:szCs w:val="26"/>
        </w:rPr>
        <w:t>100($s2)</w:t>
      </w:r>
    </w:p>
    <w:p w14:paraId="5D54C5C0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MEM[$s2+</w:t>
      </w:r>
      <w:proofErr w:type="gramStart"/>
      <w:r>
        <w:rPr>
          <w:rFonts w:ascii="Times New Roman" w:hAnsi="Times New Roman" w:cs="Times New Roman"/>
          <w:sz w:val="26"/>
          <w:szCs w:val="26"/>
        </w:rPr>
        <w:t>offset]=</w:t>
      </w:r>
      <w:proofErr w:type="gramEnd"/>
      <w:r>
        <w:rPr>
          <w:rFonts w:ascii="Times New Roman" w:hAnsi="Times New Roman" w:cs="Times New Roman"/>
          <w:sz w:val="26"/>
          <w:szCs w:val="26"/>
        </w:rPr>
        <w:t>$s1</w:t>
      </w:r>
    </w:p>
    <w:p w14:paraId="1833390F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15-0]=Offset=-100;IR[25-21]=rs=$s2;IR[20-16]=$s1;</w:t>
      </w:r>
    </w:p>
    <w:p w14:paraId="0020B3EB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IF: IR=MEM[PC]=</w:t>
      </w:r>
      <w:proofErr w:type="gramStart"/>
      <w:r>
        <w:rPr>
          <w:rFonts w:ascii="Times New Roman" w:hAnsi="Times New Roman" w:cs="Times New Roman"/>
          <w:sz w:val="26"/>
          <w:szCs w:val="26"/>
        </w:rPr>
        <w:t>MEM[</w:t>
      </w:r>
      <w:proofErr w:type="gramEnd"/>
      <w:r>
        <w:rPr>
          <w:rFonts w:ascii="Times New Roman" w:hAnsi="Times New Roman" w:cs="Times New Roman"/>
          <w:sz w:val="26"/>
          <w:szCs w:val="26"/>
        </w:rPr>
        <w:t>4096];PC=PC+4=4168</w:t>
      </w:r>
    </w:p>
    <w:p w14:paraId="01A2EC15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ID: A=</w:t>
      </w:r>
      <w:proofErr w:type="gramStart"/>
      <w:r>
        <w:rPr>
          <w:rFonts w:ascii="Times New Roman" w:hAnsi="Times New Roman" w:cs="Times New Roman"/>
          <w:sz w:val="26"/>
          <w:szCs w:val="26"/>
        </w:rPr>
        <w:t>Reg[</w:t>
      </w:r>
      <w:proofErr w:type="gramEnd"/>
      <w:r>
        <w:rPr>
          <w:rFonts w:ascii="Times New Roman" w:hAnsi="Times New Roman" w:cs="Times New Roman"/>
          <w:sz w:val="26"/>
          <w:szCs w:val="26"/>
        </w:rPr>
        <w:t>IR[25-21]]=$s2=345;B=Reg[IR[20-16]]=$s1=245</w:t>
      </w:r>
    </w:p>
    <w:p w14:paraId="62478D76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ALUOut=PC+SE(</w:t>
      </w: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15-0]&lt;&lt;2)=4168+(-400)=3768</w:t>
      </w:r>
    </w:p>
    <w:p w14:paraId="6E0ADA0B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EX: ALUOut=A+SE(</w:t>
      </w: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15-0])=345+(-100)=245</w:t>
      </w:r>
    </w:p>
    <w:p w14:paraId="315BC5EB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MEM:MEM</w:t>
      </w:r>
      <w:proofErr w:type="gramEnd"/>
      <w:r>
        <w:rPr>
          <w:rFonts w:ascii="Times New Roman" w:hAnsi="Times New Roman" w:cs="Times New Roman"/>
          <w:sz w:val="26"/>
          <w:szCs w:val="26"/>
        </w:rPr>
        <w:t>[ALUOut]=MEM[245]=B</w:t>
      </w:r>
    </w:p>
    <w:p w14:paraId="28C48DD5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</w:p>
    <w:p w14:paraId="1781E678" w14:textId="77777777" w:rsidR="008D247C" w:rsidRDefault="008D247C" w:rsidP="008D24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•sub $s</w:t>
      </w:r>
      <w:proofErr w:type="gramStart"/>
      <w:r>
        <w:rPr>
          <w:rFonts w:ascii="Times New Roman" w:hAnsi="Times New Roman" w:cs="Times New Roman"/>
          <w:sz w:val="26"/>
          <w:szCs w:val="26"/>
        </w:rPr>
        <w:t>1,$</w:t>
      </w:r>
      <w:proofErr w:type="gramEnd"/>
      <w:r>
        <w:rPr>
          <w:rFonts w:ascii="Times New Roman" w:hAnsi="Times New Roman" w:cs="Times New Roman"/>
          <w:sz w:val="26"/>
          <w:szCs w:val="26"/>
        </w:rPr>
        <w:t>s2,$s3</w:t>
      </w:r>
    </w:p>
    <w:p w14:paraId="6D734502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sub $s</w:t>
      </w:r>
      <w:proofErr w:type="gramStart"/>
      <w:r>
        <w:rPr>
          <w:rFonts w:ascii="Times New Roman" w:hAnsi="Times New Roman" w:cs="Times New Roman"/>
          <w:sz w:val="26"/>
          <w:szCs w:val="26"/>
        </w:rPr>
        <w:t>1,$</w:t>
      </w:r>
      <w:proofErr w:type="gramEnd"/>
      <w:r>
        <w:rPr>
          <w:rFonts w:ascii="Times New Roman" w:hAnsi="Times New Roman" w:cs="Times New Roman"/>
          <w:sz w:val="26"/>
          <w:szCs w:val="26"/>
        </w:rPr>
        <w:t>s2,$s3</w:t>
      </w:r>
    </w:p>
    <w:p w14:paraId="7A2B5F80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$s1=$s2-$s3</w:t>
      </w:r>
    </w:p>
    <w:p w14:paraId="6CFBA26A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15-11]=rd=$s1=17;IR[20-16]=rt=$s3=19;IR[25-21]=rs=$s2=18;</w:t>
      </w:r>
    </w:p>
    <w:p w14:paraId="0C92B286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IF: IR=MEM[PC]=</w:t>
      </w:r>
      <w:proofErr w:type="gramStart"/>
      <w:r>
        <w:rPr>
          <w:rFonts w:ascii="Times New Roman" w:hAnsi="Times New Roman" w:cs="Times New Roman"/>
          <w:sz w:val="26"/>
          <w:szCs w:val="26"/>
        </w:rPr>
        <w:t>MEM[</w:t>
      </w:r>
      <w:proofErr w:type="gramEnd"/>
      <w:r>
        <w:rPr>
          <w:rFonts w:ascii="Times New Roman" w:hAnsi="Times New Roman" w:cs="Times New Roman"/>
          <w:sz w:val="26"/>
          <w:szCs w:val="26"/>
        </w:rPr>
        <w:t>4096];PC=PC+4=4172</w:t>
      </w:r>
    </w:p>
    <w:p w14:paraId="72D77573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ID: A=</w:t>
      </w:r>
      <w:proofErr w:type="gramStart"/>
      <w:r>
        <w:rPr>
          <w:rFonts w:ascii="Times New Roman" w:hAnsi="Times New Roman" w:cs="Times New Roman"/>
          <w:sz w:val="26"/>
          <w:szCs w:val="26"/>
        </w:rPr>
        <w:t>Reg[</w:t>
      </w:r>
      <w:proofErr w:type="gramEnd"/>
      <w:r>
        <w:rPr>
          <w:rFonts w:ascii="Times New Roman" w:hAnsi="Times New Roman" w:cs="Times New Roman"/>
          <w:sz w:val="26"/>
          <w:szCs w:val="26"/>
        </w:rPr>
        <w:t>IR[25-21]]=$s2=345;B=Reg[IR[20-16]=$s3=456;</w:t>
      </w:r>
    </w:p>
    <w:p w14:paraId="4EC1B483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ALUOut=PC+SE(</w:t>
      </w: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15-0]&lt;&lt;2);</w:t>
      </w:r>
    </w:p>
    <w:p w14:paraId="7836E99E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EX: ALUOut=A-B=-111</w:t>
      </w:r>
    </w:p>
    <w:p w14:paraId="6DAD3F0B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MEM:Reg</w:t>
      </w:r>
      <w:proofErr w:type="gramEnd"/>
      <w:r>
        <w:rPr>
          <w:rFonts w:ascii="Times New Roman" w:hAnsi="Times New Roman" w:cs="Times New Roman"/>
          <w:sz w:val="26"/>
          <w:szCs w:val="26"/>
        </w:rPr>
        <w:t>[IR[15-11]=ALUOut=&gt;$s1=ALUOut=-111</w:t>
      </w:r>
    </w:p>
    <w:p w14:paraId="2A587186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</w:p>
    <w:p w14:paraId="1E07E425" w14:textId="77777777" w:rsidR="008D247C" w:rsidRDefault="008D247C" w:rsidP="008D24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•j 234</w:t>
      </w:r>
    </w:p>
    <w:p w14:paraId="2FC81757" w14:textId="77777777" w:rsidR="008D247C" w:rsidRDefault="008D247C" w:rsidP="008D24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*j 234;</w:t>
      </w:r>
      <w:r>
        <w:rPr>
          <w:rFonts w:ascii="Times New Roman" w:hAnsi="Times New Roman" w:cs="Times New Roman"/>
          <w:sz w:val="26"/>
          <w:szCs w:val="26"/>
        </w:rPr>
        <w:tab/>
        <w:t>234</w:t>
      </w:r>
      <w:proofErr w:type="gramStart"/>
      <w:r>
        <w:rPr>
          <w:rFonts w:ascii="Times New Roman" w:hAnsi="Times New Roman" w:cs="Times New Roman"/>
          <w:sz w:val="26"/>
          <w:szCs w:val="26"/>
        </w:rPr>
        <w:t>=  00000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00000 0000000011101010</w:t>
      </w:r>
    </w:p>
    <w:p w14:paraId="2A342B6A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15-0]=offset=234;IR[25-21]=rs=$zero;IR[20-16]=rt=$zero</w:t>
      </w:r>
    </w:p>
    <w:p w14:paraId="2E724DF0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IF: IR=MEM[PC]=</w:t>
      </w:r>
      <w:proofErr w:type="gramStart"/>
      <w:r>
        <w:rPr>
          <w:rFonts w:ascii="Times New Roman" w:hAnsi="Times New Roman" w:cs="Times New Roman"/>
          <w:sz w:val="26"/>
          <w:szCs w:val="26"/>
        </w:rPr>
        <w:t>MEM[</w:t>
      </w:r>
      <w:proofErr w:type="gramEnd"/>
      <w:r>
        <w:rPr>
          <w:rFonts w:ascii="Times New Roman" w:hAnsi="Times New Roman" w:cs="Times New Roman"/>
          <w:sz w:val="26"/>
          <w:szCs w:val="26"/>
        </w:rPr>
        <w:t>4096];PC=PC+4=4176</w:t>
      </w:r>
    </w:p>
    <w:p w14:paraId="7224AE27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ID: A=</w:t>
      </w:r>
      <w:proofErr w:type="gramStart"/>
      <w:r>
        <w:rPr>
          <w:rFonts w:ascii="Times New Roman" w:hAnsi="Times New Roman" w:cs="Times New Roman"/>
          <w:sz w:val="26"/>
          <w:szCs w:val="26"/>
        </w:rPr>
        <w:t>Reg[</w:t>
      </w:r>
      <w:proofErr w:type="gramEnd"/>
      <w:r>
        <w:rPr>
          <w:rFonts w:ascii="Times New Roman" w:hAnsi="Times New Roman" w:cs="Times New Roman"/>
          <w:sz w:val="26"/>
          <w:szCs w:val="26"/>
        </w:rPr>
        <w:t>IR[25-21]]=$zero=0;B=Reg[IR[20-16]=$zero=0;</w:t>
      </w:r>
    </w:p>
    <w:p w14:paraId="0439F054" w14:textId="77777777" w:rsidR="008D247C" w:rsidRDefault="008D247C" w:rsidP="008D24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ALUOut=PC+SE(</w:t>
      </w: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15-0]&lt;&lt;2)=4176+234*4=5112</w:t>
      </w:r>
    </w:p>
    <w:p w14:paraId="3DC57832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EX: PC = </w:t>
      </w:r>
      <w:proofErr w:type="gramStart"/>
      <w:r>
        <w:rPr>
          <w:rFonts w:ascii="Times New Roman" w:hAnsi="Times New Roman" w:cs="Times New Roman"/>
          <w:sz w:val="26"/>
          <w:szCs w:val="26"/>
        </w:rPr>
        <w:t>PC[</w:t>
      </w:r>
      <w:proofErr w:type="gramEnd"/>
      <w:r>
        <w:rPr>
          <w:rFonts w:ascii="Times New Roman" w:hAnsi="Times New Roman" w:cs="Times New Roman"/>
          <w:sz w:val="26"/>
          <w:szCs w:val="26"/>
        </w:rPr>
        <w:t>31-28] || IR[25-0]&lt;&lt;2</w:t>
      </w:r>
    </w:p>
    <w:p w14:paraId="5BA0DA0C" w14:textId="77777777" w:rsidR="008D247C" w:rsidRDefault="008D247C" w:rsidP="008D247C">
      <w:pPr>
        <w:ind w:left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PC=0000 0000 0000 0000 0001 0000 0101 0000 =&gt; </w:t>
      </w:r>
      <w:proofErr w:type="gramStart"/>
      <w:r>
        <w:rPr>
          <w:rFonts w:ascii="Times New Roman" w:hAnsi="Times New Roman" w:cs="Times New Roman"/>
          <w:sz w:val="26"/>
          <w:szCs w:val="26"/>
        </w:rPr>
        <w:t>PC[</w:t>
      </w:r>
      <w:proofErr w:type="gramEnd"/>
      <w:r>
        <w:rPr>
          <w:rFonts w:ascii="Times New Roman" w:hAnsi="Times New Roman" w:cs="Times New Roman"/>
          <w:sz w:val="26"/>
          <w:szCs w:val="26"/>
        </w:rPr>
        <w:t>31-28]=0000</w:t>
      </w:r>
    </w:p>
    <w:p w14:paraId="44D9EDED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25-0]&lt;&lt;2= 0000 0000 0000 0000 0011 1010 1000</w:t>
      </w:r>
    </w:p>
    <w:p w14:paraId="778988B1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PC = </w:t>
      </w:r>
      <w:proofErr w:type="gramStart"/>
      <w:r>
        <w:rPr>
          <w:rFonts w:ascii="Times New Roman" w:hAnsi="Times New Roman" w:cs="Times New Roman"/>
          <w:sz w:val="26"/>
          <w:szCs w:val="26"/>
        </w:rPr>
        <w:t>PC[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31-28] || IR[25-0]&lt;&lt;2 </w:t>
      </w:r>
    </w:p>
    <w:p w14:paraId="724DE835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 0000 0000 0000 0000 0000 0011 1010 1000 ~ 936</w:t>
      </w:r>
    </w:p>
    <w:p w14:paraId="31D2277A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</w:p>
    <w:p w14:paraId="66412E49" w14:textId="77777777" w:rsidR="008D247C" w:rsidRDefault="008D247C" w:rsidP="008D24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•xor $s</w:t>
      </w:r>
      <w:proofErr w:type="gramStart"/>
      <w:r>
        <w:rPr>
          <w:rFonts w:ascii="Times New Roman" w:hAnsi="Times New Roman" w:cs="Times New Roman"/>
          <w:sz w:val="26"/>
          <w:szCs w:val="26"/>
        </w:rPr>
        <w:t>1,$</w:t>
      </w:r>
      <w:proofErr w:type="gramEnd"/>
      <w:r>
        <w:rPr>
          <w:rFonts w:ascii="Times New Roman" w:hAnsi="Times New Roman" w:cs="Times New Roman"/>
          <w:sz w:val="26"/>
          <w:szCs w:val="26"/>
        </w:rPr>
        <w:t>s2,$s3</w:t>
      </w:r>
    </w:p>
    <w:p w14:paraId="6D99A4D9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xor $s</w:t>
      </w:r>
      <w:proofErr w:type="gramStart"/>
      <w:r>
        <w:rPr>
          <w:rFonts w:ascii="Times New Roman" w:hAnsi="Times New Roman" w:cs="Times New Roman"/>
          <w:sz w:val="26"/>
          <w:szCs w:val="26"/>
        </w:rPr>
        <w:t>1,$</w:t>
      </w:r>
      <w:proofErr w:type="gramEnd"/>
      <w:r>
        <w:rPr>
          <w:rFonts w:ascii="Times New Roman" w:hAnsi="Times New Roman" w:cs="Times New Roman"/>
          <w:sz w:val="26"/>
          <w:szCs w:val="26"/>
        </w:rPr>
        <w:t>s2,$s3</w:t>
      </w:r>
    </w:p>
    <w:p w14:paraId="3A55FC1D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$s1=$s2 xor $s3</w:t>
      </w:r>
    </w:p>
    <w:p w14:paraId="0FB5B1F0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15-11]=rd=$s1=17;IR[20-16]=rt=$s3=19;IR[25-21]=rs=$s2=18;</w:t>
      </w:r>
    </w:p>
    <w:p w14:paraId="48781004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IF: IR=MEM[PC]=</w:t>
      </w:r>
      <w:proofErr w:type="gramStart"/>
      <w:r>
        <w:rPr>
          <w:rFonts w:ascii="Times New Roman" w:hAnsi="Times New Roman" w:cs="Times New Roman"/>
          <w:sz w:val="26"/>
          <w:szCs w:val="26"/>
        </w:rPr>
        <w:t>MEM[</w:t>
      </w:r>
      <w:proofErr w:type="gramEnd"/>
      <w:r>
        <w:rPr>
          <w:rFonts w:ascii="Times New Roman" w:hAnsi="Times New Roman" w:cs="Times New Roman"/>
          <w:sz w:val="26"/>
          <w:szCs w:val="26"/>
        </w:rPr>
        <w:t>4096];PC=PC+4=940</w:t>
      </w:r>
    </w:p>
    <w:p w14:paraId="410B3C66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ID: A=</w:t>
      </w:r>
      <w:proofErr w:type="gramStart"/>
      <w:r>
        <w:rPr>
          <w:rFonts w:ascii="Times New Roman" w:hAnsi="Times New Roman" w:cs="Times New Roman"/>
          <w:sz w:val="26"/>
          <w:szCs w:val="26"/>
        </w:rPr>
        <w:t>Reg[</w:t>
      </w:r>
      <w:proofErr w:type="gramEnd"/>
      <w:r>
        <w:rPr>
          <w:rFonts w:ascii="Times New Roman" w:hAnsi="Times New Roman" w:cs="Times New Roman"/>
          <w:sz w:val="26"/>
          <w:szCs w:val="26"/>
        </w:rPr>
        <w:t>IR[25-21]]=$s2=345;B=Reg[IR[20-16]=$s3=456;</w:t>
      </w:r>
    </w:p>
    <w:p w14:paraId="6718F1D0" w14:textId="77777777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ALUOut=PC+SE(</w:t>
      </w:r>
      <w:proofErr w:type="gramStart"/>
      <w:r>
        <w:rPr>
          <w:rFonts w:ascii="Times New Roman" w:hAnsi="Times New Roman" w:cs="Times New Roman"/>
          <w:sz w:val="26"/>
          <w:szCs w:val="26"/>
        </w:rPr>
        <w:t>IR[</w:t>
      </w:r>
      <w:proofErr w:type="gramEnd"/>
      <w:r>
        <w:rPr>
          <w:rFonts w:ascii="Times New Roman" w:hAnsi="Times New Roman" w:cs="Times New Roman"/>
          <w:sz w:val="26"/>
          <w:szCs w:val="26"/>
        </w:rPr>
        <w:t>15-0]&lt;&lt;2);</w:t>
      </w:r>
    </w:p>
    <w:p w14:paraId="4301B3D2" w14:textId="77777777" w:rsidR="008D247C" w:rsidRDefault="008D247C" w:rsidP="008D247C">
      <w:pPr>
        <w:ind w:left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EX: ALUOut=A xor B=1</w:t>
      </w:r>
    </w:p>
    <w:p w14:paraId="335C5169" w14:textId="1ED6CD61" w:rsidR="008D247C" w:rsidRDefault="008D247C" w:rsidP="008D247C">
      <w:pPr>
        <w:ind w:firstLine="708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MEM:Reg</w:t>
      </w:r>
      <w:proofErr w:type="gramEnd"/>
      <w:r>
        <w:rPr>
          <w:rFonts w:ascii="Times New Roman" w:hAnsi="Times New Roman" w:cs="Times New Roman"/>
          <w:sz w:val="26"/>
          <w:szCs w:val="26"/>
        </w:rPr>
        <w:t>[IR[15-11]=ALUOut=&gt;$s1=ALUOut=1</w:t>
      </w:r>
    </w:p>
    <w:p w14:paraId="44F8FB8B" w14:textId="3E84B8B0" w:rsidR="008D247C" w:rsidRDefault="008D247C" w:rsidP="008D24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17EE531" w14:textId="77777777" w:rsidR="007B1E3F" w:rsidRPr="00855982" w:rsidRDefault="007B1E3F" w:rsidP="007B1E3F">
      <w:pPr>
        <w:pStyle w:val="Heading1"/>
      </w:pPr>
      <w:r>
        <w:lastRenderedPageBreak/>
        <w:t>Bài tập 3</w:t>
      </w:r>
    </w:p>
    <w:p w14:paraId="2C2B74B3" w14:textId="77777777" w:rsidR="00345AE5" w:rsidRDefault="00E51C2E" w:rsidP="00345AE5">
      <w:r>
        <w:t xml:space="preserve">Cho một tập lệnh có 16% là lệnh lw, 9% là lệnh sw, </w:t>
      </w:r>
      <w:r w:rsidR="00E95664">
        <w:t>60</w:t>
      </w:r>
      <w:r>
        <w:t xml:space="preserve">% là R-type, </w:t>
      </w:r>
      <w:r w:rsidR="00E95664">
        <w:t>12% là rẽ nhánh, 3% là lệnh nhảy. Xác định chỉ số CPI của hệ thống với tập lệnh trên.</w:t>
      </w:r>
    </w:p>
    <w:p w14:paraId="1A28C016" w14:textId="7785ED2F" w:rsidR="00E95664" w:rsidRDefault="00E95664" w:rsidP="00345AE5">
      <w:r>
        <w:t>Cho tần số CPU=2.6GHz, tính chỉ số MIPS của hệ thống</w:t>
      </w:r>
      <w:r w:rsidR="00D3646A">
        <w:t>.</w:t>
      </w:r>
    </w:p>
    <w:p w14:paraId="67E9101E" w14:textId="731C4C67" w:rsidR="006B6794" w:rsidRDefault="006B6794" w:rsidP="00345AE5"/>
    <w:p w14:paraId="1FABEEC6" w14:textId="3CB07BBA" w:rsidR="006B6794" w:rsidRDefault="006B6794" w:rsidP="00345AE5">
      <w:pPr>
        <w:rPr>
          <w:lang w:val="vi-VN"/>
        </w:rPr>
      </w:pPr>
      <w:r>
        <w:t>CPI</w:t>
      </w:r>
      <w:r>
        <w:rPr>
          <w:lang w:val="vi-VN"/>
        </w:rPr>
        <w:t xml:space="preserve"> = 0.16*5 + 0.09*4 + 0.6*4 + 0.12*3 + 0.03*3 = 4.01</w:t>
      </w:r>
    </w:p>
    <w:p w14:paraId="440D01E1" w14:textId="420DE609" w:rsidR="008D247C" w:rsidRPr="008D247C" w:rsidRDefault="006B6794">
      <w:pPr>
        <w:rPr>
          <w:lang w:val="vi-VN"/>
        </w:rPr>
      </w:pPr>
      <w:r>
        <w:rPr>
          <w:lang w:val="vi-VN"/>
        </w:rPr>
        <w:t>MIPS = 2.6*10^3 / 4.01 = 648.3790524</w:t>
      </w:r>
      <w:r w:rsidR="008D247C">
        <w:br w:type="page"/>
      </w:r>
    </w:p>
    <w:p w14:paraId="3019C9AC" w14:textId="7B854DF7" w:rsidR="00E3594C" w:rsidRPr="00855982" w:rsidRDefault="00E3594C" w:rsidP="00E3594C">
      <w:pPr>
        <w:pStyle w:val="Heading1"/>
      </w:pPr>
      <w:r>
        <w:lastRenderedPageBreak/>
        <w:t>Bài tập 4</w:t>
      </w:r>
    </w:p>
    <w:p w14:paraId="685A9284" w14:textId="77777777" w:rsidR="00087E40" w:rsidRDefault="00087E40" w:rsidP="00345AE5">
      <w:r>
        <w:t xml:space="preserve">Dùng mạch ALU </w:t>
      </w:r>
      <w:proofErr w:type="gramStart"/>
      <w:r>
        <w:t>1 bit</w:t>
      </w:r>
      <w:proofErr w:type="gramEnd"/>
      <w:r>
        <w:t xml:space="preserve"> để xây dựng mạch ALU 16 bit thay vì ghép 2 ALU 8 bit như trong bài thực hành</w:t>
      </w:r>
    </w:p>
    <w:p w14:paraId="75B3B348" w14:textId="37B998F2" w:rsidR="007B1E3F" w:rsidRPr="00855982" w:rsidRDefault="00514BB2" w:rsidP="00345AE5">
      <w:r w:rsidRPr="00514BB2">
        <w:rPr>
          <w:noProof/>
        </w:rPr>
        <w:drawing>
          <wp:inline distT="0" distB="0" distL="0" distR="0" wp14:anchorId="662D5BD2" wp14:editId="1261DCE6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E3F" w:rsidRPr="00855982" w:rsidSect="00855982"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599E0" w14:textId="77777777" w:rsidR="00CA27C6" w:rsidRDefault="00CA27C6" w:rsidP="00855982">
      <w:pPr>
        <w:spacing w:after="0" w:line="240" w:lineRule="auto"/>
      </w:pPr>
      <w:r>
        <w:separator/>
      </w:r>
    </w:p>
  </w:endnote>
  <w:endnote w:type="continuationSeparator" w:id="0">
    <w:p w14:paraId="15860320" w14:textId="77777777" w:rsidR="00CA27C6" w:rsidRDefault="00CA27C6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E0655F" w14:textId="77777777" w:rsidR="00855982" w:rsidRDefault="0085598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51CCC" w14:textId="77777777" w:rsidR="00CA27C6" w:rsidRDefault="00CA27C6" w:rsidP="00855982">
      <w:pPr>
        <w:spacing w:after="0" w:line="240" w:lineRule="auto"/>
      </w:pPr>
      <w:r>
        <w:separator/>
      </w:r>
    </w:p>
  </w:footnote>
  <w:footnote w:type="continuationSeparator" w:id="0">
    <w:p w14:paraId="6DEE5F5F" w14:textId="77777777" w:rsidR="00CA27C6" w:rsidRDefault="00CA27C6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9F7140A"/>
    <w:multiLevelType w:val="hybridMultilevel"/>
    <w:tmpl w:val="8454105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A3F7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0"/>
  </w:num>
  <w:num w:numId="14">
    <w:abstractNumId w:val="18"/>
  </w:num>
  <w:num w:numId="15">
    <w:abstractNumId w:val="11"/>
  </w:num>
  <w:num w:numId="16">
    <w:abstractNumId w:val="12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3"/>
  </w:num>
  <w:num w:numId="28">
    <w:abstractNumId w:val="15"/>
  </w:num>
  <w:num w:numId="29">
    <w:abstractNumId w:val="17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AE5"/>
    <w:rsid w:val="00032428"/>
    <w:rsid w:val="00087E40"/>
    <w:rsid w:val="00175A44"/>
    <w:rsid w:val="001D4362"/>
    <w:rsid w:val="00293782"/>
    <w:rsid w:val="00345AE5"/>
    <w:rsid w:val="00442738"/>
    <w:rsid w:val="00514BB2"/>
    <w:rsid w:val="005870B7"/>
    <w:rsid w:val="00651EB1"/>
    <w:rsid w:val="006B6794"/>
    <w:rsid w:val="007833A7"/>
    <w:rsid w:val="007B1E3F"/>
    <w:rsid w:val="007D7D36"/>
    <w:rsid w:val="00855982"/>
    <w:rsid w:val="008D247C"/>
    <w:rsid w:val="008F285E"/>
    <w:rsid w:val="009813FC"/>
    <w:rsid w:val="00A10484"/>
    <w:rsid w:val="00B0760E"/>
    <w:rsid w:val="00BD6A40"/>
    <w:rsid w:val="00CA27C6"/>
    <w:rsid w:val="00D3646A"/>
    <w:rsid w:val="00D768EA"/>
    <w:rsid w:val="00DD4DCB"/>
    <w:rsid w:val="00DE069D"/>
    <w:rsid w:val="00E3594C"/>
    <w:rsid w:val="00E51C2E"/>
    <w:rsid w:val="00E95664"/>
    <w:rsid w:val="00F00AD1"/>
    <w:rsid w:val="00FA7C1B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8F1D"/>
  <w15:chartTrackingRefBased/>
  <w15:docId w15:val="{B506CD7A-70E3-4013-A000-D2A8380F5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C"/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paragraph" w:styleId="ListParagraph">
    <w:name w:val="List Paragraph"/>
    <w:basedOn w:val="Normal"/>
    <w:uiPriority w:val="34"/>
    <w:unhideWhenUsed/>
    <w:qFormat/>
    <w:rsid w:val="00DE06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anhnt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(blank).dotx</Template>
  <TotalTime>195</TotalTime>
  <Pages>8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Summer Wine</dc:creator>
  <cp:lastModifiedBy>Tuan Anh Le</cp:lastModifiedBy>
  <cp:revision>11</cp:revision>
  <dcterms:created xsi:type="dcterms:W3CDTF">2020-10-13T09:50:00Z</dcterms:created>
  <dcterms:modified xsi:type="dcterms:W3CDTF">2021-11-09T16:25:00Z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
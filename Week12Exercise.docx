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7E444" w14:textId="47C8C423" w:rsidR="00CE0247" w:rsidRDefault="00CE0247" w:rsidP="00CE0247">
      <w:pPr>
        <w:pStyle w:val="Title"/>
        <w:jc w:val="center"/>
        <w:rPr>
          <w:lang w:val="vi-VN"/>
        </w:rPr>
      </w:pPr>
      <w:r>
        <w:t>Lê</w:t>
      </w:r>
      <w:r>
        <w:rPr>
          <w:lang w:val="vi-VN"/>
        </w:rPr>
        <w:t xml:space="preserve"> Tuấn Anh</w:t>
      </w:r>
    </w:p>
    <w:p w14:paraId="7C194402" w14:textId="0F373842" w:rsidR="00CE0247" w:rsidRDefault="00CE0247" w:rsidP="00CE0247">
      <w:pPr>
        <w:pStyle w:val="Title"/>
        <w:jc w:val="center"/>
        <w:rPr>
          <w:lang w:val="vi-VN"/>
        </w:rPr>
      </w:pPr>
      <w:r>
        <w:rPr>
          <w:lang w:val="vi-VN"/>
        </w:rPr>
        <w:t>MSSV: 20021286</w:t>
      </w:r>
    </w:p>
    <w:p w14:paraId="5475FC90" w14:textId="77777777" w:rsidR="00CE0247" w:rsidRPr="00CE0247" w:rsidRDefault="00CE0247" w:rsidP="00CE0247">
      <w:pPr>
        <w:pStyle w:val="Title"/>
        <w:jc w:val="center"/>
        <w:rPr>
          <w:lang w:val="vi-VN"/>
        </w:rPr>
      </w:pPr>
    </w:p>
    <w:p w14:paraId="3C784CE5" w14:textId="0D0B4662" w:rsidR="00A10484" w:rsidRDefault="00A50375" w:rsidP="00CE0247">
      <w:pPr>
        <w:pStyle w:val="Title"/>
        <w:jc w:val="center"/>
      </w:pPr>
      <w:r>
        <w:t>Bài tập tuần 1</w:t>
      </w:r>
      <w:r w:rsidR="00AB76CE">
        <w:t>2</w:t>
      </w:r>
    </w:p>
    <w:p w14:paraId="6E2AD0FE" w14:textId="77777777" w:rsidR="00C66A49" w:rsidRPr="00855982" w:rsidRDefault="00C66A49" w:rsidP="00C66A49">
      <w:pPr>
        <w:pStyle w:val="Heading1"/>
      </w:pPr>
      <w:r>
        <w:t xml:space="preserve">Bài tập </w:t>
      </w:r>
      <w:r w:rsidR="00AB76CE">
        <w:t>1</w:t>
      </w:r>
    </w:p>
    <w:p w14:paraId="7BA09E60" w14:textId="5165428E" w:rsidR="001A75EA" w:rsidRDefault="00C66A49" w:rsidP="001A75EA">
      <w:r>
        <w:t>Một hệ thống sử dụng cache với tỉ lệ I-cache miss là 1.5%, D-cache miss là 5%. Chi phí xử lý lỗi cache là 80 chu kỳ, CPI lý tưởng là 2, tỉ lệ các lệnh tham chiếu dữ liệu là 26%. Tính CPI của hệ thống. So sánh với trường hợp không có cache thì nhanh hơn bao nhiêu lần?</w:t>
      </w:r>
    </w:p>
    <w:p w14:paraId="34B71103" w14:textId="77777777" w:rsidR="004E507E" w:rsidRDefault="004E507E" w:rsidP="001A75EA"/>
    <w:p w14:paraId="129E0169" w14:textId="12504C09" w:rsidR="00AD1B59" w:rsidRDefault="00AD1B59" w:rsidP="001A75EA">
      <w:pPr>
        <w:rPr>
          <w:lang w:val="vi-VN"/>
        </w:rPr>
      </w:pPr>
      <w:r>
        <w:t>Có</w:t>
      </w:r>
      <w:r>
        <w:rPr>
          <w:lang w:val="vi-VN"/>
        </w:rPr>
        <w:t xml:space="preserve"> cache: ECPI = 2 + 0.015*80 + 0.05*0.26*80 = 4.24</w:t>
      </w:r>
    </w:p>
    <w:p w14:paraId="2D81B6C2" w14:textId="082B9D57" w:rsidR="00AD1B59" w:rsidRDefault="00AD1B59" w:rsidP="001A75EA">
      <w:pPr>
        <w:rPr>
          <w:lang w:val="vi-VN"/>
        </w:rPr>
      </w:pPr>
      <w:r>
        <w:rPr>
          <w:lang w:val="vi-VN"/>
        </w:rPr>
        <w:t>Không có cache: ECPI = 1*80 + 0.26*1*80 = 100.8</w:t>
      </w:r>
    </w:p>
    <w:p w14:paraId="0C3FC928" w14:textId="3A62B039" w:rsidR="00AD1B59" w:rsidRPr="00AD1B59" w:rsidRDefault="00AD1B59" w:rsidP="00AD1B59">
      <w:pPr>
        <w:pStyle w:val="ListParagraph"/>
        <w:numPr>
          <w:ilvl w:val="0"/>
          <w:numId w:val="30"/>
        </w:numPr>
        <w:rPr>
          <w:lang w:val="vi-VN"/>
        </w:rPr>
      </w:pPr>
      <w:r>
        <w:rPr>
          <w:lang w:val="vi-VN"/>
        </w:rPr>
        <w:t xml:space="preserve">Cache giúp tăng tốc gần 24 </w:t>
      </w:r>
      <w:r w:rsidR="004E507E">
        <w:rPr>
          <w:lang w:val="vi-VN"/>
        </w:rPr>
        <w:t>lần</w:t>
      </w:r>
    </w:p>
    <w:p w14:paraId="5BE8BDB0" w14:textId="77777777" w:rsidR="00C66A49" w:rsidRPr="00855982" w:rsidRDefault="00C66A49" w:rsidP="00C66A49">
      <w:pPr>
        <w:pStyle w:val="Heading1"/>
      </w:pPr>
      <w:r>
        <w:t xml:space="preserve">Bài tập </w:t>
      </w:r>
      <w:r w:rsidR="00AB76CE">
        <w:t>2</w:t>
      </w:r>
    </w:p>
    <w:p w14:paraId="4C2E3211" w14:textId="6E14683E" w:rsidR="00C66A49" w:rsidRDefault="00C66A49" w:rsidP="00C66A49">
      <w:r>
        <w:t>Một hệ thống có sử dụng 2 mức cache có CPI lý tưởng là 2, tần số đồng hồ là 3.6GHz, tỉ lệ lỗi cache mức 1 là 3%, thời gian truy cập bộ nhớ là 100ns. Cache mức 2 có thời gian truy cập là 20ns. Tỷ lệ lỗi cache toàn cục là 1%. Chi phí xử lý lỗi cache toàn cục là 450 chu kỳ. Tính CPI thực tế của hệ thống, so sánh với trường hợp không có cache thì nhanh hơn bao nhiêu lần</w:t>
      </w:r>
    </w:p>
    <w:p w14:paraId="1FB8ACBA" w14:textId="0AC71EA2" w:rsidR="004E507E" w:rsidRDefault="004E507E" w:rsidP="00C66A49"/>
    <w:p w14:paraId="46136F2C" w14:textId="4D9FC8E1" w:rsidR="004E507E" w:rsidRDefault="004E507E" w:rsidP="00C42B31">
      <w:pPr>
        <w:rPr>
          <w:lang w:val="vi-VN"/>
        </w:rPr>
      </w:pPr>
      <w:r>
        <w:t>Xét</w:t>
      </w:r>
      <w:r>
        <w:rPr>
          <w:lang w:val="vi-VN"/>
        </w:rPr>
        <w:t xml:space="preserve"> cache mức 2: </w:t>
      </w:r>
      <w:r w:rsidR="00C42B31">
        <w:rPr>
          <w:lang w:val="vi-VN"/>
        </w:rPr>
        <w:tab/>
      </w:r>
      <w:r>
        <w:rPr>
          <w:lang w:val="vi-VN"/>
        </w:rPr>
        <w:t>Hit: 20*10</w:t>
      </w:r>
      <w:proofErr w:type="gramStart"/>
      <w:r>
        <w:rPr>
          <w:lang w:val="vi-VN"/>
        </w:rPr>
        <w:t>^(</w:t>
      </w:r>
      <w:proofErr w:type="gramEnd"/>
      <w:r>
        <w:rPr>
          <w:lang w:val="vi-VN"/>
        </w:rPr>
        <w:t>-9) * 3.6*10^9 = 72 (chu kì)</w:t>
      </w:r>
    </w:p>
    <w:p w14:paraId="1B50E06A" w14:textId="49D5942B" w:rsidR="004E507E" w:rsidRDefault="004E507E" w:rsidP="00C66A49">
      <w:pPr>
        <w:rPr>
          <w:lang w:val="vi-VN"/>
        </w:rPr>
      </w:pPr>
      <w:r>
        <w:rPr>
          <w:lang w:val="vi-VN"/>
        </w:rPr>
        <w:tab/>
      </w:r>
      <w:r>
        <w:rPr>
          <w:lang w:val="vi-VN"/>
        </w:rPr>
        <w:tab/>
      </w:r>
      <w:r>
        <w:rPr>
          <w:lang w:val="vi-VN"/>
        </w:rPr>
        <w:tab/>
        <w:t xml:space="preserve">Miss: </w:t>
      </w:r>
      <w:r w:rsidR="00C42B31">
        <w:rPr>
          <w:lang w:val="vi-VN"/>
        </w:rPr>
        <w:t>450 (chu kì)</w:t>
      </w:r>
    </w:p>
    <w:p w14:paraId="21A2069F" w14:textId="222981EB" w:rsidR="00C42B31" w:rsidRPr="004E507E" w:rsidRDefault="00C42B31" w:rsidP="00C66A49">
      <w:pPr>
        <w:rPr>
          <w:lang w:val="vi-VN"/>
        </w:rPr>
      </w:pPr>
      <w:r>
        <w:rPr>
          <w:lang w:val="vi-VN"/>
        </w:rPr>
        <w:t>Xét không có cache:</w:t>
      </w:r>
      <w:r>
        <w:rPr>
          <w:lang w:val="vi-VN"/>
        </w:rPr>
        <w:tab/>
        <w:t>100*10^(-9) * 3.6*10^9 = 360 (chu kì)</w:t>
      </w:r>
    </w:p>
    <w:p w14:paraId="13EEF622" w14:textId="12C36B70" w:rsidR="004E507E" w:rsidRDefault="004E507E" w:rsidP="00C66A49">
      <w:pPr>
        <w:rPr>
          <w:lang w:val="vi-VN"/>
        </w:rPr>
      </w:pPr>
      <w:r>
        <w:t>Có</w:t>
      </w:r>
      <w:r>
        <w:rPr>
          <w:lang w:val="vi-VN"/>
        </w:rPr>
        <w:t xml:space="preserve"> cache: ECPI = 2 + 0.03*</w:t>
      </w:r>
      <w:r w:rsidR="00C42B31">
        <w:rPr>
          <w:lang w:val="vi-VN"/>
        </w:rPr>
        <w:t>72 + 0.01*450 = 8.66</w:t>
      </w:r>
    </w:p>
    <w:p w14:paraId="6DFD6D12" w14:textId="5DF2727A" w:rsidR="00C42B31" w:rsidRDefault="00C42B31" w:rsidP="00C66A49">
      <w:pPr>
        <w:rPr>
          <w:lang w:val="vi-VN"/>
        </w:rPr>
      </w:pPr>
      <w:r>
        <w:rPr>
          <w:lang w:val="vi-VN"/>
        </w:rPr>
        <w:t>Không có cache: ECPI = 1*360 = 360</w:t>
      </w:r>
    </w:p>
    <w:p w14:paraId="3512D70E" w14:textId="62759638" w:rsidR="00C42B31" w:rsidRPr="00551BD7" w:rsidRDefault="00C42B31" w:rsidP="00551BD7">
      <w:pPr>
        <w:pStyle w:val="ListParagraph"/>
        <w:numPr>
          <w:ilvl w:val="0"/>
          <w:numId w:val="30"/>
        </w:numPr>
        <w:rPr>
          <w:lang w:val="vi-VN"/>
        </w:rPr>
      </w:pPr>
      <w:r>
        <w:rPr>
          <w:lang w:val="vi-VN"/>
        </w:rPr>
        <w:t xml:space="preserve">Cache giúp tăng tốc </w:t>
      </w:r>
      <w:r w:rsidR="00CC5022">
        <w:rPr>
          <w:lang w:val="vi-VN"/>
        </w:rPr>
        <w:t>gần 42 lần</w:t>
      </w:r>
      <w:r w:rsidR="00551BD7" w:rsidRPr="00551BD7">
        <w:rPr>
          <w:lang w:val="vi-VN"/>
        </w:rPr>
        <w:br w:type="page"/>
      </w:r>
    </w:p>
    <w:p w14:paraId="23439410" w14:textId="77777777" w:rsidR="007F40F9" w:rsidRPr="00855982" w:rsidRDefault="007F40F9" w:rsidP="007F40F9">
      <w:pPr>
        <w:pStyle w:val="Heading1"/>
      </w:pPr>
      <w:r>
        <w:lastRenderedPageBreak/>
        <w:t xml:space="preserve">Bài tập </w:t>
      </w:r>
      <w:r w:rsidR="00602405">
        <w:t>3</w:t>
      </w:r>
    </w:p>
    <w:p w14:paraId="7293F423" w14:textId="77777777" w:rsidR="00AB76CE" w:rsidRDefault="00602405" w:rsidP="00AB76CE">
      <w:r w:rsidRPr="00602405">
        <w:t xml:space="preserve">Xây dựng </w:t>
      </w:r>
      <w:r>
        <w:t>mạch</w:t>
      </w:r>
      <w:r w:rsidRPr="00602405">
        <w:t xml:space="preserve"> shifter</w:t>
      </w:r>
      <w:r>
        <w:t xml:space="preserve"> như hướng dẫn trong bài thực hành 8</w:t>
      </w:r>
    </w:p>
    <w:p w14:paraId="3109EA1D" w14:textId="1883466B" w:rsidR="00AB76CE" w:rsidRDefault="00AB76CE" w:rsidP="00AB76CE">
      <w:r>
        <w:t>Copy hình ảnh mạch vào file doc</w:t>
      </w:r>
    </w:p>
    <w:p w14:paraId="7F31471E" w14:textId="352A1C41" w:rsidR="00DB78DD" w:rsidRPr="00855982" w:rsidRDefault="002477C9" w:rsidP="00AB76CE">
      <w:r w:rsidRPr="002477C9">
        <w:rPr>
          <w:noProof/>
        </w:rPr>
        <w:drawing>
          <wp:inline distT="0" distB="0" distL="0" distR="0" wp14:anchorId="2B8AB179" wp14:editId="77716B51">
            <wp:extent cx="5943600" cy="3139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9440"/>
                    </a:xfrm>
                    <a:prstGeom prst="rect">
                      <a:avLst/>
                    </a:prstGeom>
                  </pic:spPr>
                </pic:pic>
              </a:graphicData>
            </a:graphic>
          </wp:inline>
        </w:drawing>
      </w:r>
    </w:p>
    <w:p w14:paraId="646716B3" w14:textId="77777777" w:rsidR="007F40F9" w:rsidRPr="00855982" w:rsidRDefault="007F40F9" w:rsidP="007F40F9">
      <w:pPr>
        <w:pStyle w:val="Heading1"/>
      </w:pPr>
      <w:r>
        <w:t xml:space="preserve">Bài tập </w:t>
      </w:r>
      <w:r w:rsidR="00602405">
        <w:t>4</w:t>
      </w:r>
    </w:p>
    <w:p w14:paraId="61DECBC2" w14:textId="77777777" w:rsidR="00602405" w:rsidRDefault="00602405" w:rsidP="00C66A49">
      <w:r w:rsidRPr="00602405">
        <w:t>Xây dựng thanh ghi chốt (Latch)</w:t>
      </w:r>
      <w:r>
        <w:t xml:space="preserve"> (để làm thanh ghi A và B) như hướng dẫn trong bài thực hành 8. </w:t>
      </w:r>
    </w:p>
    <w:p w14:paraId="79FAA8F4" w14:textId="64AD7675" w:rsidR="00DB78DD" w:rsidRDefault="00C25ADF" w:rsidP="00C66A49">
      <w:r>
        <w:t>Copy hình ảnh mạch vào file doc</w:t>
      </w:r>
      <w:r w:rsidR="00DB78DD" w:rsidRPr="00DB78DD">
        <w:rPr>
          <w:noProof/>
        </w:rPr>
        <w:drawing>
          <wp:inline distT="0" distB="0" distL="0" distR="0" wp14:anchorId="6C0999BA" wp14:editId="741B7B26">
            <wp:extent cx="5943600" cy="2948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8940"/>
                    </a:xfrm>
                    <a:prstGeom prst="rect">
                      <a:avLst/>
                    </a:prstGeom>
                  </pic:spPr>
                </pic:pic>
              </a:graphicData>
            </a:graphic>
          </wp:inline>
        </w:drawing>
      </w:r>
      <w:r w:rsidR="00551BD7">
        <w:br w:type="page"/>
      </w:r>
    </w:p>
    <w:p w14:paraId="7E30312D" w14:textId="77777777" w:rsidR="000F2B73" w:rsidRPr="00855982" w:rsidRDefault="000F2B73" w:rsidP="000F2B73">
      <w:pPr>
        <w:pStyle w:val="Heading1"/>
      </w:pPr>
      <w:r>
        <w:lastRenderedPageBreak/>
        <w:t>Bài tập 5</w:t>
      </w:r>
    </w:p>
    <w:p w14:paraId="19DB8AF4" w14:textId="77777777" w:rsidR="000F2B73" w:rsidRDefault="000F2B73" w:rsidP="000F2B73">
      <w:r w:rsidRPr="00602405">
        <w:t xml:space="preserve">Xây dựng </w:t>
      </w:r>
      <w:r>
        <w:t xml:space="preserve">mạch như hướng dẫn trong bài thực hành 8. </w:t>
      </w:r>
    </w:p>
    <w:p w14:paraId="166E7302" w14:textId="3CC053C8" w:rsidR="000F2B73" w:rsidRDefault="000F2B73" w:rsidP="000F2B73">
      <w:r>
        <w:t>Copy hình ảnh mạch vào file doc</w:t>
      </w:r>
    </w:p>
    <w:p w14:paraId="395B05DC" w14:textId="59415C88" w:rsidR="000C7883" w:rsidRPr="000C7883" w:rsidRDefault="000C7883" w:rsidP="000F2B73">
      <w:pPr>
        <w:rPr>
          <w:lang w:val="vi-VN"/>
        </w:rPr>
      </w:pPr>
      <w:r>
        <w:t>Như</w:t>
      </w:r>
      <w:r>
        <w:rPr>
          <w:lang w:val="vi-VN"/>
        </w:rPr>
        <w:t xml:space="preserve"> bài 3 và 4</w:t>
      </w:r>
    </w:p>
    <w:p w14:paraId="263EC854" w14:textId="77777777" w:rsidR="00CF6CBB" w:rsidRPr="00855982" w:rsidRDefault="00CF6CBB" w:rsidP="00CF6CBB">
      <w:pPr>
        <w:pStyle w:val="Heading1"/>
      </w:pPr>
      <w:r>
        <w:t>Bài tập 6</w:t>
      </w:r>
    </w:p>
    <w:p w14:paraId="5198059F" w14:textId="77777777" w:rsidR="00CF6CBB" w:rsidRDefault="00CF6CBB" w:rsidP="000F2B73"/>
    <w:p w14:paraId="501C8D10" w14:textId="77777777" w:rsidR="000F2B73" w:rsidRDefault="00CF6CBB" w:rsidP="000F2B73">
      <w:r>
        <w:rPr>
          <w:noProof/>
          <w:lang w:eastAsia="en-US"/>
        </w:rPr>
        <w:drawing>
          <wp:inline distT="0" distB="0" distL="0" distR="0" wp14:anchorId="5FA77AAF" wp14:editId="371A7BE5">
            <wp:extent cx="5943600" cy="1002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02665"/>
                    </a:xfrm>
                    <a:prstGeom prst="rect">
                      <a:avLst/>
                    </a:prstGeom>
                  </pic:spPr>
                </pic:pic>
              </a:graphicData>
            </a:graphic>
          </wp:inline>
        </w:drawing>
      </w:r>
    </w:p>
    <w:p w14:paraId="725C72A8" w14:textId="5CCC5D8B" w:rsidR="00602405" w:rsidRDefault="000C7883" w:rsidP="00C66A49">
      <w:r w:rsidRPr="000C7883">
        <w:drawing>
          <wp:inline distT="0" distB="0" distL="0" distR="0" wp14:anchorId="272D91A3" wp14:editId="23BDA06E">
            <wp:extent cx="5943600" cy="3422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22650"/>
                    </a:xfrm>
                    <a:prstGeom prst="rect">
                      <a:avLst/>
                    </a:prstGeom>
                  </pic:spPr>
                </pic:pic>
              </a:graphicData>
            </a:graphic>
          </wp:inline>
        </w:drawing>
      </w:r>
    </w:p>
    <w:sectPr w:rsidR="00602405" w:rsidSect="00855982">
      <w:footerReference w:type="default" r:id="rId14"/>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32D24" w14:textId="77777777" w:rsidR="00223858" w:rsidRDefault="00223858" w:rsidP="00855982">
      <w:pPr>
        <w:spacing w:after="0" w:line="240" w:lineRule="auto"/>
      </w:pPr>
      <w:r>
        <w:separator/>
      </w:r>
    </w:p>
  </w:endnote>
  <w:endnote w:type="continuationSeparator" w:id="0">
    <w:p w14:paraId="226712A9" w14:textId="77777777" w:rsidR="00223858" w:rsidRDefault="00223858"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9961"/>
      <w:docPartObj>
        <w:docPartGallery w:val="Page Numbers (Bottom of Page)"/>
        <w:docPartUnique/>
      </w:docPartObj>
    </w:sdtPr>
    <w:sdtEndPr>
      <w:rPr>
        <w:noProof/>
      </w:rPr>
    </w:sdtEndPr>
    <w:sdtContent>
      <w:p w14:paraId="30081335" w14:textId="77777777" w:rsidR="00855982" w:rsidRDefault="00855982">
        <w:pPr>
          <w:pStyle w:val="Footer"/>
        </w:pPr>
        <w:r>
          <w:fldChar w:fldCharType="begin"/>
        </w:r>
        <w:r>
          <w:instrText xml:space="preserve"> PAGE   \* MERGEFORMAT </w:instrText>
        </w:r>
        <w:r>
          <w:fldChar w:fldCharType="separate"/>
        </w:r>
        <w:r w:rsidR="00CF6CBB">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8D377" w14:textId="77777777" w:rsidR="00223858" w:rsidRDefault="00223858" w:rsidP="00855982">
      <w:pPr>
        <w:spacing w:after="0" w:line="240" w:lineRule="auto"/>
      </w:pPr>
      <w:r>
        <w:separator/>
      </w:r>
    </w:p>
  </w:footnote>
  <w:footnote w:type="continuationSeparator" w:id="0">
    <w:p w14:paraId="2A1DE784" w14:textId="77777777" w:rsidR="00223858" w:rsidRDefault="00223858"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840A3A"/>
    <w:multiLevelType w:val="hybridMultilevel"/>
    <w:tmpl w:val="F83463BC"/>
    <w:lvl w:ilvl="0" w:tplc="0972A50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0"/>
  </w:num>
  <w:num w:numId="14">
    <w:abstractNumId w:val="18"/>
  </w:num>
  <w:num w:numId="15">
    <w:abstractNumId w:val="11"/>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3"/>
  </w:num>
  <w:num w:numId="28">
    <w:abstractNumId w:val="15"/>
  </w:num>
  <w:num w:numId="29">
    <w:abstractNumId w:val="1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375"/>
    <w:rsid w:val="000817A4"/>
    <w:rsid w:val="000C7883"/>
    <w:rsid w:val="000F2B73"/>
    <w:rsid w:val="0014526A"/>
    <w:rsid w:val="001A75EA"/>
    <w:rsid w:val="001D4362"/>
    <w:rsid w:val="00223858"/>
    <w:rsid w:val="002477C9"/>
    <w:rsid w:val="00284F08"/>
    <w:rsid w:val="00303C46"/>
    <w:rsid w:val="004E507E"/>
    <w:rsid w:val="00551BD7"/>
    <w:rsid w:val="00602405"/>
    <w:rsid w:val="006637F3"/>
    <w:rsid w:val="00720F92"/>
    <w:rsid w:val="00781FCC"/>
    <w:rsid w:val="007833A7"/>
    <w:rsid w:val="007F40F9"/>
    <w:rsid w:val="00805C39"/>
    <w:rsid w:val="00855982"/>
    <w:rsid w:val="00A10484"/>
    <w:rsid w:val="00A50375"/>
    <w:rsid w:val="00AB76CE"/>
    <w:rsid w:val="00AD1B59"/>
    <w:rsid w:val="00C25ADF"/>
    <w:rsid w:val="00C42B31"/>
    <w:rsid w:val="00C66A49"/>
    <w:rsid w:val="00CC5022"/>
    <w:rsid w:val="00CE0247"/>
    <w:rsid w:val="00CF6CBB"/>
    <w:rsid w:val="00D65202"/>
    <w:rsid w:val="00DB78DD"/>
    <w:rsid w:val="00ED5799"/>
    <w:rsid w:val="00F0360A"/>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0384"/>
  <w15:chartTrackingRefBased/>
  <w15:docId w15:val="{5F0B9F7A-D26A-4DF0-B35A-8A326675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AD1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eloper\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125</TotalTime>
  <Pages>3</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Tuan Anh Le</cp:lastModifiedBy>
  <cp:revision>10</cp:revision>
  <dcterms:created xsi:type="dcterms:W3CDTF">2021-11-22T01:51:00Z</dcterms:created>
  <dcterms:modified xsi:type="dcterms:W3CDTF">2021-12-01T05:48:00Z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
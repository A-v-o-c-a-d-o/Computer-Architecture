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D6391" w14:textId="6AAB811E" w:rsidR="00A10484" w:rsidRDefault="00D84D82">
      <w:pPr>
        <w:pStyle w:val="Title"/>
      </w:pPr>
      <w:r>
        <w:t xml:space="preserve">BÀI TẬP TUẦN </w:t>
      </w:r>
      <w:r w:rsidR="00E573CB">
        <w:t>4</w:t>
      </w:r>
    </w:p>
    <w:p w14:paraId="50854DB7" w14:textId="7AF804CD" w:rsidR="007F2006" w:rsidRPr="007F2006" w:rsidRDefault="007F2006">
      <w:pPr>
        <w:pStyle w:val="Title"/>
        <w:rPr>
          <w:lang w:val="vi-VN"/>
        </w:rPr>
      </w:pPr>
      <w:r>
        <w:t>Lê</w:t>
      </w:r>
      <w:r>
        <w:rPr>
          <w:lang w:val="vi-VN"/>
        </w:rPr>
        <w:t xml:space="preserve"> Tuấn Anh – 20021286</w:t>
      </w:r>
    </w:p>
    <w:p w14:paraId="5DF175EF" w14:textId="77777777" w:rsidR="00855982" w:rsidRPr="00855982" w:rsidRDefault="00D84D82" w:rsidP="00855982">
      <w:pPr>
        <w:pStyle w:val="Heading1"/>
      </w:pPr>
      <w:r>
        <w:t>Bài tập 1</w:t>
      </w:r>
    </w:p>
    <w:p w14:paraId="7732F4E4" w14:textId="30F53629" w:rsidR="00F121E9" w:rsidRDefault="00E573CB" w:rsidP="00F121E9">
      <w:r>
        <w:rPr>
          <w:noProof/>
          <w:lang w:eastAsia="en-US"/>
        </w:rPr>
        <w:drawing>
          <wp:inline distT="0" distB="0" distL="0" distR="0" wp14:anchorId="3F0DE834" wp14:editId="1391D847">
            <wp:extent cx="5943600" cy="2131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 w:rsidRPr="007F2006">
        <w:drawing>
          <wp:inline distT="0" distB="0" distL="0" distR="0" wp14:anchorId="464E55CD" wp14:editId="4A577A83">
            <wp:extent cx="5943600" cy="3622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>
        <w:br w:type="page"/>
      </w:r>
    </w:p>
    <w:p w14:paraId="7C9DE1E9" w14:textId="0B300EF2" w:rsidR="007F2006" w:rsidRDefault="002B38AA" w:rsidP="007F2006">
      <w:pPr>
        <w:pStyle w:val="Heading1"/>
      </w:pPr>
      <w:r>
        <w:lastRenderedPageBreak/>
        <w:t>Bài tập 2</w:t>
      </w:r>
    </w:p>
    <w:p w14:paraId="5ECB7CEC" w14:textId="1B9A2949" w:rsidR="002B38AA" w:rsidRPr="007F2006" w:rsidRDefault="00E573CB" w:rsidP="00D84D82">
      <w:pPr>
        <w:rPr>
          <w:b/>
          <w:bCs/>
        </w:rPr>
      </w:pPr>
      <w:r>
        <w:rPr>
          <w:noProof/>
          <w:lang w:eastAsia="en-US"/>
        </w:rPr>
        <w:drawing>
          <wp:inline distT="0" distB="0" distL="0" distR="0" wp14:anchorId="5D22D6E9" wp14:editId="0AD8F4F2">
            <wp:extent cx="6320663" cy="20650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3277" cy="20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 w:rsidRPr="007F2006">
        <w:rPr>
          <w:b/>
          <w:bCs/>
        </w:rPr>
        <w:drawing>
          <wp:inline distT="0" distB="0" distL="0" distR="0" wp14:anchorId="170F2D48" wp14:editId="793FAD63">
            <wp:extent cx="5943600" cy="3083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>
        <w:rPr>
          <w:b/>
          <w:bCs/>
        </w:rPr>
        <w:br w:type="page"/>
      </w:r>
    </w:p>
    <w:p w14:paraId="1F370732" w14:textId="77777777" w:rsidR="002B38AA" w:rsidRPr="00855982" w:rsidRDefault="002B38AA" w:rsidP="002B38AA">
      <w:pPr>
        <w:pStyle w:val="Heading1"/>
      </w:pPr>
      <w:r>
        <w:lastRenderedPageBreak/>
        <w:t>Bài tập 3</w:t>
      </w:r>
    </w:p>
    <w:p w14:paraId="420DF439" w14:textId="5B0054CE" w:rsidR="00DF6C94" w:rsidRDefault="00E573CB" w:rsidP="00D84D82">
      <w:r>
        <w:rPr>
          <w:noProof/>
          <w:lang w:eastAsia="en-US"/>
        </w:rPr>
        <w:drawing>
          <wp:inline distT="0" distB="0" distL="0" distR="0" wp14:anchorId="16B86BE6" wp14:editId="1BBE0B59">
            <wp:extent cx="5801360" cy="2583341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2511" cy="258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 w:rsidRPr="007F2006">
        <w:drawing>
          <wp:inline distT="0" distB="0" distL="0" distR="0" wp14:anchorId="5A8B9A64" wp14:editId="2F0C882D">
            <wp:extent cx="5189107" cy="5116481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075" cy="51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>
        <w:br w:type="page"/>
      </w:r>
    </w:p>
    <w:p w14:paraId="4E00BBA7" w14:textId="77777777" w:rsidR="00E573CB" w:rsidRDefault="00E573CB" w:rsidP="00E573CB">
      <w:pPr>
        <w:pStyle w:val="Heading1"/>
      </w:pPr>
      <w:r>
        <w:lastRenderedPageBreak/>
        <w:t>Bài tập 4</w:t>
      </w:r>
    </w:p>
    <w:p w14:paraId="5DC98652" w14:textId="65C6F167" w:rsidR="00E573CB" w:rsidRDefault="00E573CB" w:rsidP="00955CB9">
      <w:pPr>
        <w:pStyle w:val="Heading1"/>
      </w:pPr>
      <w:r>
        <w:rPr>
          <w:noProof/>
          <w:lang w:eastAsia="en-US"/>
        </w:rPr>
        <w:drawing>
          <wp:inline distT="0" distB="0" distL="0" distR="0" wp14:anchorId="525A18AB" wp14:editId="2D5602BE">
            <wp:extent cx="5434330" cy="27897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905" cy="27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 w:rsidRPr="007F2006">
        <w:drawing>
          <wp:inline distT="0" distB="0" distL="0" distR="0" wp14:anchorId="3C017648" wp14:editId="2D08B95D">
            <wp:extent cx="4733586" cy="47993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882" cy="47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>
        <w:br w:type="page"/>
      </w:r>
    </w:p>
    <w:p w14:paraId="650C5CAA" w14:textId="77777777" w:rsidR="00E573CB" w:rsidRDefault="00E573CB" w:rsidP="00E573CB">
      <w:pPr>
        <w:pStyle w:val="Heading1"/>
      </w:pPr>
      <w:r>
        <w:lastRenderedPageBreak/>
        <w:t>Bài tập 5</w:t>
      </w:r>
    </w:p>
    <w:p w14:paraId="26D1E60A" w14:textId="0193DEBD" w:rsidR="00E573CB" w:rsidRPr="00E573CB" w:rsidRDefault="00E573CB" w:rsidP="00E573CB">
      <w:r>
        <w:rPr>
          <w:noProof/>
          <w:lang w:eastAsia="en-US"/>
        </w:rPr>
        <w:drawing>
          <wp:inline distT="0" distB="0" distL="0" distR="0" wp14:anchorId="41BEE5BD" wp14:editId="1E213013">
            <wp:extent cx="6396895" cy="2240280"/>
            <wp:effectExtent l="0" t="0" r="444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786" cy="22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 w:rsidRPr="007F2006">
        <w:drawing>
          <wp:inline distT="0" distB="0" distL="0" distR="0" wp14:anchorId="2A4AAB4D" wp14:editId="0D9A6E5C">
            <wp:extent cx="5517358" cy="4054191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06">
        <w:br w:type="page"/>
      </w:r>
    </w:p>
    <w:p w14:paraId="44BFAE35" w14:textId="77777777" w:rsidR="00955CB9" w:rsidRDefault="00955CB9" w:rsidP="00955CB9">
      <w:pPr>
        <w:pStyle w:val="Heading1"/>
      </w:pPr>
      <w:r>
        <w:lastRenderedPageBreak/>
        <w:t xml:space="preserve">Bài tập </w:t>
      </w:r>
      <w:r w:rsidR="00E573CB">
        <w:t>6</w:t>
      </w:r>
    </w:p>
    <w:p w14:paraId="088B0E0F" w14:textId="77777777" w:rsidR="00955CB9" w:rsidRDefault="00955CB9" w:rsidP="00955CB9">
      <w:r>
        <w:t>Cho một MAIN có cấu hình như sau:</w:t>
      </w:r>
    </w:p>
    <w:p w14:paraId="59A71104" w14:textId="20EE226D" w:rsidR="00955CB9" w:rsidRPr="00D61A59" w:rsidRDefault="00955CB9" w:rsidP="00955CB9">
      <w:pPr>
        <w:rPr>
          <w:lang w:val="vi-VN"/>
        </w:rPr>
      </w:pPr>
      <w:r>
        <w:t>Bus dữ liệu 32 bit</w:t>
      </w:r>
    </w:p>
    <w:p w14:paraId="7944AFCD" w14:textId="77777777" w:rsidR="00955CB9" w:rsidRDefault="00955CB9" w:rsidP="00955CB9">
      <w:r>
        <w:t>Một thao tác đọc/ghi RAM chiếm 6 chu kỳ</w:t>
      </w:r>
    </w:p>
    <w:p w14:paraId="5B193425" w14:textId="77777777" w:rsidR="00955CB9" w:rsidRDefault="00955CB9" w:rsidP="00955CB9">
      <w:r>
        <w:t>Tần số đồng hồ của BUS là 1200Mhz</w:t>
      </w:r>
    </w:p>
    <w:p w14:paraId="70F26633" w14:textId="20D4A518" w:rsidR="00955CB9" w:rsidRDefault="00955CB9" w:rsidP="00955CB9">
      <w:pPr>
        <w:rPr>
          <w:lang w:val="vi-VN"/>
        </w:rPr>
      </w:pPr>
      <w:r>
        <w:t xml:space="preserve">Xác định tốc độ truyền dữ liệu của BUS dữ </w:t>
      </w:r>
      <w:r w:rsidR="00D61A59">
        <w:t>liệu</w:t>
      </w:r>
      <w:r w:rsidR="00D61A59">
        <w:rPr>
          <w:lang w:val="vi-VN"/>
        </w:rPr>
        <w:t>.</w:t>
      </w:r>
    </w:p>
    <w:p w14:paraId="18CE588C" w14:textId="630C0E4E" w:rsidR="007F2006" w:rsidRDefault="007F2006" w:rsidP="007F2006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608DAC16" w14:textId="1163FBF8" w:rsidR="007F2006" w:rsidRPr="00D61A59" w:rsidRDefault="007F2006" w:rsidP="007F2006">
      <w:pPr>
        <w:rPr>
          <w:lang w:val="vi-VN"/>
        </w:rPr>
      </w:pPr>
      <w:r>
        <w:rPr>
          <w:lang w:val="vi-VN"/>
        </w:rPr>
        <w:t>Đổi: 32 bit = 4 byte</w:t>
      </w:r>
    </w:p>
    <w:p w14:paraId="56B99285" w14:textId="77777777" w:rsidR="007F2006" w:rsidRDefault="00D61A59" w:rsidP="00D84D82">
      <w:pPr>
        <w:rPr>
          <w:lang w:val="vi-VN"/>
        </w:rPr>
      </w:pPr>
      <w:r>
        <w:t>Số</w:t>
      </w:r>
      <w:r>
        <w:rPr>
          <w:lang w:val="vi-VN"/>
        </w:rPr>
        <w:t xml:space="preserve"> thao tác trong 1s là:</w:t>
      </w:r>
    </w:p>
    <w:p w14:paraId="1E47AEE9" w14:textId="1F3887AC" w:rsidR="00A9434D" w:rsidRDefault="007F2006" w:rsidP="007F2006">
      <w:pPr>
        <w:jc w:val="center"/>
        <w:rPr>
          <w:lang w:val="vi-VN"/>
        </w:rPr>
      </w:pPr>
      <w:r>
        <w:rPr>
          <w:lang w:val="vi-VN"/>
        </w:rPr>
        <w:t>f/6 =</w:t>
      </w:r>
      <w:r w:rsidR="00D61A59">
        <w:rPr>
          <w:lang w:val="vi-VN"/>
        </w:rPr>
        <w:t xml:space="preserve"> 1200*10^6 / 6 = 2 * 10^8 (thao tác/s).</w:t>
      </w:r>
    </w:p>
    <w:p w14:paraId="5DFA6E3B" w14:textId="77777777" w:rsidR="007F2006" w:rsidRDefault="00D61A59" w:rsidP="00D84D82">
      <w:pPr>
        <w:rPr>
          <w:lang w:val="vi-VN"/>
        </w:rPr>
      </w:pPr>
      <w:r>
        <w:rPr>
          <w:lang w:val="vi-VN"/>
        </w:rPr>
        <w:t>Tốc độ truyền dữ liệu là:</w:t>
      </w:r>
    </w:p>
    <w:p w14:paraId="7A9FCC72" w14:textId="406C3E8C" w:rsidR="00D61A59" w:rsidRPr="00D61A59" w:rsidRDefault="00D61A59" w:rsidP="007F2006">
      <w:pPr>
        <w:jc w:val="center"/>
        <w:rPr>
          <w:lang w:val="vi-VN"/>
        </w:rPr>
      </w:pPr>
      <w:r>
        <w:rPr>
          <w:lang w:val="vi-VN"/>
        </w:rPr>
        <w:t xml:space="preserve">4 * 2 * 10^8 = 8 * 10^8 (Byte/s) = 800 </w:t>
      </w:r>
      <w:r w:rsidR="007F2006">
        <w:rPr>
          <w:lang w:val="vi-VN"/>
        </w:rPr>
        <w:t>(MBps)</w:t>
      </w:r>
      <w:r>
        <w:rPr>
          <w:lang w:val="vi-VN"/>
        </w:rPr>
        <w:t>.</w:t>
      </w:r>
    </w:p>
    <w:sectPr w:rsidR="00D61A59" w:rsidRPr="00D61A59" w:rsidSect="00855982"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3A146" w14:textId="77777777" w:rsidR="00A21CAF" w:rsidRDefault="00A21CAF" w:rsidP="00855982">
      <w:pPr>
        <w:spacing w:after="0" w:line="240" w:lineRule="auto"/>
      </w:pPr>
      <w:r>
        <w:separator/>
      </w:r>
    </w:p>
  </w:endnote>
  <w:endnote w:type="continuationSeparator" w:id="0">
    <w:p w14:paraId="514D9584" w14:textId="77777777" w:rsidR="00A21CAF" w:rsidRDefault="00A21CAF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221533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73C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E4830" w14:textId="77777777" w:rsidR="00A21CAF" w:rsidRDefault="00A21CAF" w:rsidP="00855982">
      <w:pPr>
        <w:spacing w:after="0" w:line="240" w:lineRule="auto"/>
      </w:pPr>
      <w:r>
        <w:separator/>
      </w:r>
    </w:p>
  </w:footnote>
  <w:footnote w:type="continuationSeparator" w:id="0">
    <w:p w14:paraId="280E4704" w14:textId="77777777" w:rsidR="00A21CAF" w:rsidRDefault="00A21CAF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82"/>
    <w:rsid w:val="0009101F"/>
    <w:rsid w:val="001D4362"/>
    <w:rsid w:val="00226C9D"/>
    <w:rsid w:val="002B38AA"/>
    <w:rsid w:val="0037572E"/>
    <w:rsid w:val="0040564C"/>
    <w:rsid w:val="00485A78"/>
    <w:rsid w:val="004B16D4"/>
    <w:rsid w:val="0059366B"/>
    <w:rsid w:val="007833A7"/>
    <w:rsid w:val="007F2006"/>
    <w:rsid w:val="008525F2"/>
    <w:rsid w:val="00855982"/>
    <w:rsid w:val="008A4B09"/>
    <w:rsid w:val="00955CB9"/>
    <w:rsid w:val="00A10484"/>
    <w:rsid w:val="00A21CAF"/>
    <w:rsid w:val="00A9434D"/>
    <w:rsid w:val="00AC1E66"/>
    <w:rsid w:val="00B45EB6"/>
    <w:rsid w:val="00D61A59"/>
    <w:rsid w:val="00D773E6"/>
    <w:rsid w:val="00D84D82"/>
    <w:rsid w:val="00DE3298"/>
    <w:rsid w:val="00DF6C94"/>
    <w:rsid w:val="00E573CB"/>
    <w:rsid w:val="00F121E9"/>
    <w:rsid w:val="00F6410A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C26E"/>
  <w15:chartTrackingRefBased/>
  <w15:docId w15:val="{D3B24CB4-C333-4A0F-8B92-1DBE28CC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D82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elop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163</TotalTime>
  <Pages>6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Tuan Anh Le</cp:lastModifiedBy>
  <cp:revision>11</cp:revision>
  <dcterms:created xsi:type="dcterms:W3CDTF">2021-09-27T01:34:00Z</dcterms:created>
  <dcterms:modified xsi:type="dcterms:W3CDTF">2021-10-01T04:23:00Z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